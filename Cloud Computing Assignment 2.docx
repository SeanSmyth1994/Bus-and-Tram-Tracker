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75" w:rsidRPr="00AB1F4C" w:rsidRDefault="0039352A">
      <w:pPr>
        <w:pStyle w:val="Title"/>
        <w:rPr>
          <w:sz w:val="40"/>
          <w:szCs w:val="40"/>
        </w:rPr>
      </w:pPr>
      <w:sdt>
        <w:sdtPr>
          <w:rPr>
            <w:sz w:val="40"/>
            <w:szCs w:val="40"/>
          </w:rPr>
          <w:alias w:val="Title"/>
          <w:tag w:val=""/>
          <w:id w:val="726351117"/>
          <w:placeholder>
            <w:docPart w:val="A0EA85F7F382F84586B68234CC9EC58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B1F4C" w:rsidRPr="00AB1F4C">
            <w:rPr>
              <w:sz w:val="40"/>
              <w:szCs w:val="40"/>
            </w:rPr>
            <w:t>Cloud Computing Assignment 2: BusTracker</w:t>
          </w:r>
          <w:r w:rsidR="004377E7">
            <w:rPr>
              <w:sz w:val="40"/>
              <w:szCs w:val="40"/>
            </w:rPr>
            <w:br/>
            <w:t>User Guide</w:t>
          </w:r>
          <w:r w:rsidR="00AB1F4C">
            <w:rPr>
              <w:sz w:val="40"/>
              <w:szCs w:val="40"/>
            </w:rPr>
            <w:br/>
          </w:r>
        </w:sdtContent>
      </w:sdt>
    </w:p>
    <w:p w:rsidR="008C1C75" w:rsidRDefault="00AB1F4C">
      <w:pPr>
        <w:pStyle w:val="Title2"/>
      </w:pPr>
      <w:r>
        <w:t xml:space="preserve">Sean Smyth </w:t>
      </w:r>
    </w:p>
    <w:p w:rsidR="00AB1F4C" w:rsidRDefault="00AB1F4C">
      <w:pPr>
        <w:pStyle w:val="Title2"/>
      </w:pPr>
      <w:r>
        <w:t>s3704987</w:t>
      </w:r>
    </w:p>
    <w:p w:rsidR="008C1C75" w:rsidRDefault="00AB1F4C">
      <w:pPr>
        <w:pStyle w:val="Title2"/>
      </w:pPr>
      <w:r>
        <w:t>RMIT UNIVERSITY</w:t>
      </w:r>
    </w:p>
    <w:p w:rsidR="008C1C75" w:rsidRDefault="008C1C75"/>
    <w:p w:rsidR="008C1C75" w:rsidRDefault="00CE59D0">
      <w:r>
        <w:rPr>
          <w:lang w:val="en-GB" w:bidi="en-GB"/>
        </w:rP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rFonts w:ascii="Times New Roman" w:eastAsia="Times New Roman" w:hAnsi="Times New Roman" w:cs="Times New Roman"/>
          <w:b/>
          <w:bCs/>
          <w:noProof/>
          <w:kern w:val="0"/>
          <w:lang w:val="en-AU" w:eastAsia="en-GB"/>
        </w:rPr>
      </w:sdtEndPr>
      <w:sdtContent>
        <w:p w:rsidR="008C1C75" w:rsidRDefault="00CE59D0">
          <w:pPr>
            <w:pStyle w:val="TOCHeading"/>
          </w:pPr>
          <w:r>
            <w:rPr>
              <w:lang w:val="en-GB" w:bidi="en-GB"/>
            </w:rPr>
            <w:t>Table of Contents</w:t>
          </w:r>
        </w:p>
        <w:p w:rsidR="00FC7D7F" w:rsidRDefault="00CE59D0">
          <w:pPr>
            <w:pStyle w:val="TOC1"/>
            <w:tabs>
              <w:tab w:val="right" w:leader="dot" w:pos="9016"/>
            </w:tabs>
            <w:rPr>
              <w:noProof/>
              <w:kern w:val="0"/>
              <w:lang w:val="en-AU" w:eastAsia="en-GB"/>
            </w:rPr>
          </w:pPr>
          <w:r>
            <w:rPr>
              <w:lang w:val="en-GB" w:bidi="en-GB"/>
            </w:rPr>
            <w:fldChar w:fldCharType="begin"/>
          </w:r>
          <w:r>
            <w:rPr>
              <w:lang w:val="en-GB" w:bidi="en-GB"/>
            </w:rPr>
            <w:instrText xml:space="preserve"> TOC \o "1-3" \h \z \u </w:instrText>
          </w:r>
          <w:r>
            <w:rPr>
              <w:lang w:val="en-GB" w:bidi="en-GB"/>
            </w:rPr>
            <w:fldChar w:fldCharType="separate"/>
          </w:r>
          <w:hyperlink w:anchor="_Toc21188287" w:history="1">
            <w:r w:rsidR="00FC7D7F" w:rsidRPr="00844E0C">
              <w:rPr>
                <w:rStyle w:val="Hyperlink"/>
                <w:noProof/>
              </w:rPr>
              <w:t>Summary:</w:t>
            </w:r>
            <w:r w:rsidR="00FC7D7F">
              <w:rPr>
                <w:noProof/>
                <w:webHidden/>
              </w:rPr>
              <w:tab/>
            </w:r>
            <w:r w:rsidR="00FC7D7F">
              <w:rPr>
                <w:noProof/>
                <w:webHidden/>
              </w:rPr>
              <w:fldChar w:fldCharType="begin"/>
            </w:r>
            <w:r w:rsidR="00FC7D7F">
              <w:rPr>
                <w:noProof/>
                <w:webHidden/>
              </w:rPr>
              <w:instrText xml:space="preserve"> PAGEREF _Toc21188287 \h </w:instrText>
            </w:r>
            <w:r w:rsidR="00FC7D7F">
              <w:rPr>
                <w:noProof/>
                <w:webHidden/>
              </w:rPr>
            </w:r>
            <w:r w:rsidR="00FC7D7F">
              <w:rPr>
                <w:noProof/>
                <w:webHidden/>
              </w:rPr>
              <w:fldChar w:fldCharType="separate"/>
            </w:r>
            <w:r w:rsidR="009F10A2">
              <w:rPr>
                <w:noProof/>
                <w:webHidden/>
              </w:rPr>
              <w:t>3</w:t>
            </w:r>
            <w:r w:rsidR="00FC7D7F">
              <w:rPr>
                <w:noProof/>
                <w:webHidden/>
              </w:rPr>
              <w:fldChar w:fldCharType="end"/>
            </w:r>
          </w:hyperlink>
        </w:p>
        <w:p w:rsidR="00FC7D7F" w:rsidRDefault="00FC7D7F">
          <w:pPr>
            <w:pStyle w:val="TOC1"/>
            <w:tabs>
              <w:tab w:val="right" w:leader="dot" w:pos="9016"/>
            </w:tabs>
            <w:rPr>
              <w:noProof/>
              <w:kern w:val="0"/>
              <w:lang w:val="en-AU" w:eastAsia="en-GB"/>
            </w:rPr>
          </w:pPr>
          <w:hyperlink w:anchor="_Toc21188288" w:history="1">
            <w:r w:rsidRPr="00844E0C">
              <w:rPr>
                <w:rStyle w:val="Hyperlink"/>
                <w:b/>
                <w:bCs/>
                <w:noProof/>
              </w:rPr>
              <w:t>Introduction:</w:t>
            </w:r>
            <w:r>
              <w:rPr>
                <w:noProof/>
                <w:webHidden/>
              </w:rPr>
              <w:tab/>
            </w:r>
            <w:r>
              <w:rPr>
                <w:noProof/>
                <w:webHidden/>
              </w:rPr>
              <w:fldChar w:fldCharType="begin"/>
            </w:r>
            <w:r>
              <w:rPr>
                <w:noProof/>
                <w:webHidden/>
              </w:rPr>
              <w:instrText xml:space="preserve"> PAGEREF _Toc21188288 \h </w:instrText>
            </w:r>
            <w:r>
              <w:rPr>
                <w:noProof/>
                <w:webHidden/>
              </w:rPr>
            </w:r>
            <w:r>
              <w:rPr>
                <w:noProof/>
                <w:webHidden/>
              </w:rPr>
              <w:fldChar w:fldCharType="separate"/>
            </w:r>
            <w:r w:rsidR="009F10A2">
              <w:rPr>
                <w:noProof/>
                <w:webHidden/>
              </w:rPr>
              <w:t>4</w:t>
            </w:r>
            <w:r>
              <w:rPr>
                <w:noProof/>
                <w:webHidden/>
              </w:rPr>
              <w:fldChar w:fldCharType="end"/>
            </w:r>
          </w:hyperlink>
        </w:p>
        <w:p w:rsidR="00FC7D7F" w:rsidRDefault="00FC7D7F">
          <w:pPr>
            <w:pStyle w:val="TOC1"/>
            <w:tabs>
              <w:tab w:val="right" w:leader="dot" w:pos="9016"/>
            </w:tabs>
            <w:rPr>
              <w:noProof/>
              <w:kern w:val="0"/>
              <w:lang w:val="en-AU" w:eastAsia="en-GB"/>
            </w:rPr>
          </w:pPr>
          <w:hyperlink w:anchor="_Toc21188289" w:history="1">
            <w:r w:rsidRPr="00844E0C">
              <w:rPr>
                <w:rStyle w:val="Hyperlink"/>
                <w:b/>
                <w:bCs/>
                <w:noProof/>
              </w:rPr>
              <w:t>Implementation:</w:t>
            </w:r>
            <w:r>
              <w:rPr>
                <w:noProof/>
                <w:webHidden/>
              </w:rPr>
              <w:tab/>
            </w:r>
            <w:r>
              <w:rPr>
                <w:noProof/>
                <w:webHidden/>
              </w:rPr>
              <w:fldChar w:fldCharType="begin"/>
            </w:r>
            <w:r>
              <w:rPr>
                <w:noProof/>
                <w:webHidden/>
              </w:rPr>
              <w:instrText xml:space="preserve"> PAGEREF _Toc21188289 \h </w:instrText>
            </w:r>
            <w:r>
              <w:rPr>
                <w:noProof/>
                <w:webHidden/>
              </w:rPr>
            </w:r>
            <w:r>
              <w:rPr>
                <w:noProof/>
                <w:webHidden/>
              </w:rPr>
              <w:fldChar w:fldCharType="separate"/>
            </w:r>
            <w:r w:rsidR="009F10A2">
              <w:rPr>
                <w:noProof/>
                <w:webHidden/>
              </w:rPr>
              <w:t>5</w:t>
            </w:r>
            <w:r>
              <w:rPr>
                <w:noProof/>
                <w:webHidden/>
              </w:rPr>
              <w:fldChar w:fldCharType="end"/>
            </w:r>
          </w:hyperlink>
        </w:p>
        <w:p w:rsidR="00FC7D7F" w:rsidRDefault="00FC7D7F">
          <w:pPr>
            <w:pStyle w:val="TOC2"/>
            <w:tabs>
              <w:tab w:val="right" w:leader="dot" w:pos="9016"/>
            </w:tabs>
            <w:rPr>
              <w:noProof/>
              <w:kern w:val="0"/>
              <w:lang w:val="en-AU" w:eastAsia="en-GB"/>
            </w:rPr>
          </w:pPr>
          <w:hyperlink w:anchor="_Toc21188290" w:history="1">
            <w:r w:rsidRPr="00844E0C">
              <w:rPr>
                <w:rStyle w:val="Hyperlink"/>
                <w:noProof/>
              </w:rPr>
              <w:t>Setup:</w:t>
            </w:r>
            <w:r>
              <w:rPr>
                <w:noProof/>
                <w:webHidden/>
              </w:rPr>
              <w:tab/>
            </w:r>
            <w:r>
              <w:rPr>
                <w:noProof/>
                <w:webHidden/>
              </w:rPr>
              <w:fldChar w:fldCharType="begin"/>
            </w:r>
            <w:r>
              <w:rPr>
                <w:noProof/>
                <w:webHidden/>
              </w:rPr>
              <w:instrText xml:space="preserve"> PAGEREF _Toc21188290 \h </w:instrText>
            </w:r>
            <w:r>
              <w:rPr>
                <w:noProof/>
                <w:webHidden/>
              </w:rPr>
            </w:r>
            <w:r>
              <w:rPr>
                <w:noProof/>
                <w:webHidden/>
              </w:rPr>
              <w:fldChar w:fldCharType="separate"/>
            </w:r>
            <w:r w:rsidR="009F10A2">
              <w:rPr>
                <w:noProof/>
                <w:webHidden/>
              </w:rPr>
              <w:t>5</w:t>
            </w:r>
            <w:r>
              <w:rPr>
                <w:noProof/>
                <w:webHidden/>
              </w:rPr>
              <w:fldChar w:fldCharType="end"/>
            </w:r>
          </w:hyperlink>
        </w:p>
        <w:p w:rsidR="00FC7D7F" w:rsidRDefault="00FC7D7F">
          <w:pPr>
            <w:pStyle w:val="TOC2"/>
            <w:tabs>
              <w:tab w:val="right" w:leader="dot" w:pos="9016"/>
            </w:tabs>
            <w:rPr>
              <w:noProof/>
              <w:kern w:val="0"/>
              <w:lang w:val="en-AU" w:eastAsia="en-GB"/>
            </w:rPr>
          </w:pPr>
          <w:hyperlink w:anchor="_Toc21188291" w:history="1">
            <w:r w:rsidRPr="00844E0C">
              <w:rPr>
                <w:rStyle w:val="Hyperlink"/>
                <w:noProof/>
              </w:rPr>
              <w:t>Search Function:</w:t>
            </w:r>
            <w:r>
              <w:rPr>
                <w:noProof/>
                <w:webHidden/>
              </w:rPr>
              <w:tab/>
            </w:r>
            <w:r>
              <w:rPr>
                <w:noProof/>
                <w:webHidden/>
              </w:rPr>
              <w:fldChar w:fldCharType="begin"/>
            </w:r>
            <w:r>
              <w:rPr>
                <w:noProof/>
                <w:webHidden/>
              </w:rPr>
              <w:instrText xml:space="preserve"> PAGEREF _Toc21188291 \h </w:instrText>
            </w:r>
            <w:r>
              <w:rPr>
                <w:noProof/>
                <w:webHidden/>
              </w:rPr>
            </w:r>
            <w:r>
              <w:rPr>
                <w:noProof/>
                <w:webHidden/>
              </w:rPr>
              <w:fldChar w:fldCharType="separate"/>
            </w:r>
            <w:r w:rsidR="009F10A2">
              <w:rPr>
                <w:noProof/>
                <w:webHidden/>
              </w:rPr>
              <w:t>6</w:t>
            </w:r>
            <w:r>
              <w:rPr>
                <w:noProof/>
                <w:webHidden/>
              </w:rPr>
              <w:fldChar w:fldCharType="end"/>
            </w:r>
          </w:hyperlink>
        </w:p>
        <w:p w:rsidR="00FC7D7F" w:rsidRDefault="00FC7D7F">
          <w:pPr>
            <w:pStyle w:val="TOC2"/>
            <w:tabs>
              <w:tab w:val="right" w:leader="dot" w:pos="9016"/>
            </w:tabs>
            <w:rPr>
              <w:noProof/>
              <w:kern w:val="0"/>
              <w:lang w:val="en-AU" w:eastAsia="en-GB"/>
            </w:rPr>
          </w:pPr>
          <w:hyperlink w:anchor="_Toc21188292" w:history="1">
            <w:r w:rsidRPr="00844E0C">
              <w:rPr>
                <w:rStyle w:val="Hyperlink"/>
                <w:noProof/>
              </w:rPr>
              <w:t>Nearby Stops:</w:t>
            </w:r>
            <w:r>
              <w:rPr>
                <w:noProof/>
                <w:webHidden/>
              </w:rPr>
              <w:tab/>
            </w:r>
            <w:r>
              <w:rPr>
                <w:noProof/>
                <w:webHidden/>
              </w:rPr>
              <w:fldChar w:fldCharType="begin"/>
            </w:r>
            <w:r>
              <w:rPr>
                <w:noProof/>
                <w:webHidden/>
              </w:rPr>
              <w:instrText xml:space="preserve"> PAGEREF _Toc21188292 \h </w:instrText>
            </w:r>
            <w:r>
              <w:rPr>
                <w:noProof/>
                <w:webHidden/>
              </w:rPr>
            </w:r>
            <w:r>
              <w:rPr>
                <w:noProof/>
                <w:webHidden/>
              </w:rPr>
              <w:fldChar w:fldCharType="separate"/>
            </w:r>
            <w:r w:rsidR="009F10A2">
              <w:rPr>
                <w:noProof/>
                <w:webHidden/>
              </w:rPr>
              <w:t>7</w:t>
            </w:r>
            <w:r>
              <w:rPr>
                <w:noProof/>
                <w:webHidden/>
              </w:rPr>
              <w:fldChar w:fldCharType="end"/>
            </w:r>
          </w:hyperlink>
        </w:p>
        <w:p w:rsidR="00FC7D7F" w:rsidRDefault="00FC7D7F">
          <w:pPr>
            <w:pStyle w:val="TOC2"/>
            <w:tabs>
              <w:tab w:val="right" w:leader="dot" w:pos="9016"/>
            </w:tabs>
            <w:rPr>
              <w:noProof/>
              <w:kern w:val="0"/>
              <w:lang w:val="en-AU" w:eastAsia="en-GB"/>
            </w:rPr>
          </w:pPr>
          <w:hyperlink w:anchor="_Toc21188293" w:history="1">
            <w:r w:rsidRPr="00844E0C">
              <w:rPr>
                <w:rStyle w:val="Hyperlink"/>
                <w:noProof/>
              </w:rPr>
              <w:t>Current Bus Location:</w:t>
            </w:r>
            <w:r>
              <w:rPr>
                <w:noProof/>
                <w:webHidden/>
              </w:rPr>
              <w:tab/>
            </w:r>
            <w:r>
              <w:rPr>
                <w:noProof/>
                <w:webHidden/>
              </w:rPr>
              <w:fldChar w:fldCharType="begin"/>
            </w:r>
            <w:r>
              <w:rPr>
                <w:noProof/>
                <w:webHidden/>
              </w:rPr>
              <w:instrText xml:space="preserve"> PAGEREF _Toc21188293 \h </w:instrText>
            </w:r>
            <w:r>
              <w:rPr>
                <w:noProof/>
                <w:webHidden/>
              </w:rPr>
            </w:r>
            <w:r>
              <w:rPr>
                <w:noProof/>
                <w:webHidden/>
              </w:rPr>
              <w:fldChar w:fldCharType="separate"/>
            </w:r>
            <w:r w:rsidR="009F10A2">
              <w:rPr>
                <w:noProof/>
                <w:webHidden/>
              </w:rPr>
              <w:t>9</w:t>
            </w:r>
            <w:r>
              <w:rPr>
                <w:noProof/>
                <w:webHidden/>
              </w:rPr>
              <w:fldChar w:fldCharType="end"/>
            </w:r>
          </w:hyperlink>
        </w:p>
        <w:p w:rsidR="00FC7D7F" w:rsidRDefault="00FC7D7F">
          <w:pPr>
            <w:pStyle w:val="TOC2"/>
            <w:tabs>
              <w:tab w:val="right" w:leader="dot" w:pos="9016"/>
            </w:tabs>
            <w:rPr>
              <w:noProof/>
              <w:kern w:val="0"/>
              <w:lang w:val="en-AU" w:eastAsia="en-GB"/>
            </w:rPr>
          </w:pPr>
          <w:hyperlink w:anchor="_Toc21188294" w:history="1">
            <w:r w:rsidRPr="00844E0C">
              <w:rPr>
                <w:rStyle w:val="Hyperlink"/>
                <w:noProof/>
              </w:rPr>
              <w:t>Moving Marker To</w:t>
            </w:r>
            <w:r w:rsidRPr="00844E0C">
              <w:rPr>
                <w:rStyle w:val="Hyperlink"/>
                <w:noProof/>
              </w:rPr>
              <w:t>o</w:t>
            </w:r>
            <w:r w:rsidRPr="00844E0C">
              <w:rPr>
                <w:rStyle w:val="Hyperlink"/>
                <w:noProof/>
              </w:rPr>
              <w:t xml:space="preserve"> Search:</w:t>
            </w:r>
            <w:r>
              <w:rPr>
                <w:noProof/>
                <w:webHidden/>
              </w:rPr>
              <w:tab/>
            </w:r>
            <w:r>
              <w:rPr>
                <w:noProof/>
                <w:webHidden/>
              </w:rPr>
              <w:fldChar w:fldCharType="begin"/>
            </w:r>
            <w:r>
              <w:rPr>
                <w:noProof/>
                <w:webHidden/>
              </w:rPr>
              <w:instrText xml:space="preserve"> PAGEREF _Toc21188294 \h </w:instrText>
            </w:r>
            <w:r>
              <w:rPr>
                <w:noProof/>
                <w:webHidden/>
              </w:rPr>
            </w:r>
            <w:r>
              <w:rPr>
                <w:noProof/>
                <w:webHidden/>
              </w:rPr>
              <w:fldChar w:fldCharType="separate"/>
            </w:r>
            <w:r w:rsidR="009F10A2">
              <w:rPr>
                <w:noProof/>
                <w:webHidden/>
              </w:rPr>
              <w:t>10</w:t>
            </w:r>
            <w:r>
              <w:rPr>
                <w:noProof/>
                <w:webHidden/>
              </w:rPr>
              <w:fldChar w:fldCharType="end"/>
            </w:r>
          </w:hyperlink>
        </w:p>
        <w:p w:rsidR="00FC7D7F" w:rsidRDefault="00FC7D7F">
          <w:pPr>
            <w:pStyle w:val="TOC1"/>
            <w:tabs>
              <w:tab w:val="right" w:leader="dot" w:pos="9016"/>
            </w:tabs>
            <w:rPr>
              <w:noProof/>
              <w:kern w:val="0"/>
              <w:lang w:val="en-AU" w:eastAsia="en-GB"/>
            </w:rPr>
          </w:pPr>
          <w:hyperlink w:anchor="_Toc21188296" w:history="1">
            <w:r w:rsidRPr="00844E0C">
              <w:rPr>
                <w:rStyle w:val="Hyperlink"/>
                <w:b/>
                <w:bCs/>
                <w:noProof/>
              </w:rPr>
              <w:t>User Guide:</w:t>
            </w:r>
            <w:r>
              <w:rPr>
                <w:noProof/>
                <w:webHidden/>
              </w:rPr>
              <w:tab/>
            </w:r>
            <w:r>
              <w:rPr>
                <w:noProof/>
                <w:webHidden/>
              </w:rPr>
              <w:fldChar w:fldCharType="begin"/>
            </w:r>
            <w:r>
              <w:rPr>
                <w:noProof/>
                <w:webHidden/>
              </w:rPr>
              <w:instrText xml:space="preserve"> PAGEREF _Toc21188296 \h </w:instrText>
            </w:r>
            <w:r>
              <w:rPr>
                <w:noProof/>
                <w:webHidden/>
              </w:rPr>
            </w:r>
            <w:r>
              <w:rPr>
                <w:noProof/>
                <w:webHidden/>
              </w:rPr>
              <w:fldChar w:fldCharType="separate"/>
            </w:r>
            <w:r w:rsidR="009F10A2">
              <w:rPr>
                <w:noProof/>
                <w:webHidden/>
              </w:rPr>
              <w:t>13</w:t>
            </w:r>
            <w:r>
              <w:rPr>
                <w:noProof/>
                <w:webHidden/>
              </w:rPr>
              <w:fldChar w:fldCharType="end"/>
            </w:r>
          </w:hyperlink>
        </w:p>
        <w:p w:rsidR="00FC7D7F" w:rsidRDefault="00FC7D7F">
          <w:pPr>
            <w:pStyle w:val="TOC1"/>
            <w:tabs>
              <w:tab w:val="right" w:leader="dot" w:pos="9016"/>
            </w:tabs>
            <w:rPr>
              <w:noProof/>
              <w:kern w:val="0"/>
              <w:lang w:val="en-AU" w:eastAsia="en-GB"/>
            </w:rPr>
          </w:pPr>
          <w:hyperlink w:anchor="_Toc21188297" w:history="1">
            <w:r w:rsidRPr="00844E0C">
              <w:rPr>
                <w:rStyle w:val="Hyperlink"/>
                <w:b/>
                <w:bCs/>
                <w:noProof/>
                <w:lang w:val="en-GB" w:bidi="en-GB"/>
              </w:rPr>
              <w:t>References</w:t>
            </w:r>
            <w:r>
              <w:rPr>
                <w:noProof/>
                <w:webHidden/>
              </w:rPr>
              <w:tab/>
            </w:r>
            <w:r>
              <w:rPr>
                <w:noProof/>
                <w:webHidden/>
              </w:rPr>
              <w:fldChar w:fldCharType="begin"/>
            </w:r>
            <w:r>
              <w:rPr>
                <w:noProof/>
                <w:webHidden/>
              </w:rPr>
              <w:instrText xml:space="preserve"> PAGEREF _Toc21188297 \h </w:instrText>
            </w:r>
            <w:r>
              <w:rPr>
                <w:noProof/>
                <w:webHidden/>
              </w:rPr>
            </w:r>
            <w:r>
              <w:rPr>
                <w:noProof/>
                <w:webHidden/>
              </w:rPr>
              <w:fldChar w:fldCharType="separate"/>
            </w:r>
            <w:r w:rsidR="009F10A2">
              <w:rPr>
                <w:noProof/>
                <w:webHidden/>
              </w:rPr>
              <w:t>14</w:t>
            </w:r>
            <w:r>
              <w:rPr>
                <w:noProof/>
                <w:webHidden/>
              </w:rPr>
              <w:fldChar w:fldCharType="end"/>
            </w:r>
          </w:hyperlink>
        </w:p>
        <w:p w:rsidR="008C1C75" w:rsidRDefault="00CE59D0">
          <w:r>
            <w:rPr>
              <w:b/>
              <w:noProof/>
              <w:lang w:val="en-GB" w:bidi="en-GB"/>
            </w:rPr>
            <w:fldChar w:fldCharType="end"/>
          </w:r>
        </w:p>
      </w:sdtContent>
    </w:sdt>
    <w:p w:rsidR="008C1C75" w:rsidRDefault="008C1C75" w:rsidP="0052333E"/>
    <w:p w:rsidR="0052333E" w:rsidRDefault="0052333E" w:rsidP="004F39E1">
      <w:pPr>
        <w:pStyle w:val="Heading1"/>
        <w:jc w:val="left"/>
      </w:pPr>
    </w:p>
    <w:p w:rsidR="0052333E" w:rsidRDefault="0052333E" w:rsidP="004F39E1">
      <w:pPr>
        <w:pStyle w:val="Heading1"/>
        <w:jc w:val="left"/>
      </w:pPr>
    </w:p>
    <w:p w:rsidR="0052333E" w:rsidRDefault="0052333E" w:rsidP="004F39E1">
      <w:pPr>
        <w:pStyle w:val="Heading1"/>
        <w:jc w:val="left"/>
      </w:pPr>
    </w:p>
    <w:p w:rsidR="0052333E" w:rsidRDefault="0052333E" w:rsidP="004F39E1">
      <w:pPr>
        <w:pStyle w:val="Heading1"/>
        <w:jc w:val="left"/>
      </w:pPr>
    </w:p>
    <w:p w:rsidR="0052333E" w:rsidRDefault="0052333E" w:rsidP="004F39E1">
      <w:pPr>
        <w:pStyle w:val="Heading1"/>
        <w:jc w:val="left"/>
      </w:pPr>
    </w:p>
    <w:p w:rsidR="0052333E" w:rsidRDefault="0052333E" w:rsidP="004F39E1">
      <w:pPr>
        <w:pStyle w:val="Heading1"/>
        <w:jc w:val="left"/>
      </w:pPr>
    </w:p>
    <w:p w:rsidR="00AB1F4C" w:rsidRDefault="00AB1F4C" w:rsidP="004F39E1">
      <w:pPr>
        <w:pStyle w:val="Heading1"/>
        <w:jc w:val="left"/>
      </w:pPr>
    </w:p>
    <w:sdt>
      <w:sdtPr>
        <w:id w:val="-573587230"/>
        <w:bibliography/>
      </w:sdtPr>
      <w:sdtEndPr>
        <w:rPr>
          <w:rFonts w:ascii="Times New Roman" w:eastAsia="Times New Roman" w:hAnsi="Times New Roman" w:cs="Times New Roman"/>
          <w:b w:val="0"/>
          <w:bCs w:val="0"/>
          <w:kern w:val="0"/>
          <w:lang w:val="en-AU" w:eastAsia="en-GB"/>
        </w:rPr>
      </w:sdtEndPr>
      <w:sdtContent>
        <w:p w:rsidR="0052333E" w:rsidRDefault="0052333E" w:rsidP="0029759B">
          <w:pPr>
            <w:pStyle w:val="Heading1"/>
            <w:jc w:val="left"/>
          </w:pPr>
        </w:p>
        <w:p w:rsidR="0029759B" w:rsidRDefault="0029759B" w:rsidP="00AE2B6B">
          <w:pPr>
            <w:pStyle w:val="SectionTitle"/>
          </w:pPr>
          <w:bookmarkStart w:id="0" w:name="_Toc21188287"/>
          <w:r>
            <w:lastRenderedPageBreak/>
            <w:t>Summary:</w:t>
          </w:r>
          <w:bookmarkEnd w:id="0"/>
        </w:p>
        <w:p w:rsidR="0029759B" w:rsidRPr="0029759B" w:rsidRDefault="0029759B" w:rsidP="0029759B">
          <w:r>
            <w:t xml:space="preserve">The purpose of this app was to help </w:t>
          </w:r>
          <w:r w:rsidR="001663C1">
            <w:t>users</w:t>
          </w:r>
          <w:r>
            <w:t xml:space="preserve"> traveling by bus </w:t>
          </w:r>
          <w:r w:rsidR="001663C1">
            <w:t>see when and where their desired bus was</w:t>
          </w:r>
          <w:r>
            <w:t xml:space="preserve">. The app was based </w:t>
          </w:r>
          <w:r w:rsidR="001663C1">
            <w:t xml:space="preserve">slightly </w:t>
          </w:r>
          <w:r>
            <w:t>on ‘</w:t>
          </w:r>
          <w:proofErr w:type="spellStart"/>
          <w:r>
            <w:t>tramTracker</w:t>
          </w:r>
          <w:proofErr w:type="spellEnd"/>
          <w:r>
            <w:t>’, and another app called ‘Transit’</w:t>
          </w:r>
          <w:r w:rsidR="001663C1">
            <w:t>.</w:t>
          </w:r>
          <w:r>
            <w:t xml:space="preserve"> </w:t>
          </w:r>
          <w:r w:rsidR="001663C1">
            <w:t>H</w:t>
          </w:r>
          <w:r>
            <w:t>owever</w:t>
          </w:r>
          <w:r w:rsidR="001663C1">
            <w:t>,</w:t>
          </w:r>
          <w:r>
            <w:t xml:space="preserve"> </w:t>
          </w:r>
          <w:r w:rsidR="001663C1">
            <w:t>the aim of the application was to</w:t>
          </w:r>
          <w:r>
            <w:t xml:space="preserve"> make a much leaner app that can be easily used by anyone very quickly. Buses are seldomly mentioned by PTV</w:t>
          </w:r>
          <w:r w:rsidR="00C343FA">
            <w:t>, getting little attention behind trains and trams</w:t>
          </w:r>
          <w:r w:rsidR="001663C1">
            <w:t xml:space="preserve">. With that being said, buses </w:t>
          </w:r>
          <w:r w:rsidR="00C343FA">
            <w:t>service anyone living in major suburbs such as Doncaster, Templestowe and Bulleen (to name a few)</w:t>
          </w:r>
          <w:r w:rsidR="001663C1">
            <w:t>, a</w:t>
          </w:r>
          <w:r w:rsidR="00C343FA">
            <w:t xml:space="preserve">s </w:t>
          </w:r>
          <w:r w:rsidR="001663C1">
            <w:t>people living in those areas do</w:t>
          </w:r>
          <w:r w:rsidR="00C343FA">
            <w:t xml:space="preserve"> not have </w:t>
          </w:r>
          <w:r w:rsidR="001663C1">
            <w:t>access to any</w:t>
          </w:r>
          <w:r w:rsidR="00C343FA">
            <w:t xml:space="preserve"> train </w:t>
          </w:r>
          <w:r w:rsidR="00AE2B6B">
            <w:t xml:space="preserve">or tram </w:t>
          </w:r>
          <w:r w:rsidR="00C343FA">
            <w:t xml:space="preserve">services nearby. This app should </w:t>
          </w:r>
          <w:r w:rsidR="001663C1">
            <w:t xml:space="preserve">potential users </w:t>
          </w:r>
          <w:r w:rsidR="00C343FA">
            <w:t>in those areas navigate</w:t>
          </w:r>
          <w:r w:rsidR="00AE2B6B">
            <w:t xml:space="preserve"> and</w:t>
          </w:r>
          <w:r w:rsidR="00C343FA">
            <w:t xml:space="preserve"> find their nearest bus stop and </w:t>
          </w:r>
          <w:r w:rsidR="001663C1">
            <w:t xml:space="preserve">to </w:t>
          </w:r>
          <w:r w:rsidR="00C343FA">
            <w:t>see when the next 5 services are. This app</w:t>
          </w:r>
          <w:r w:rsidR="00707864">
            <w:t>lication</w:t>
          </w:r>
          <w:r w:rsidR="00C343FA">
            <w:t xml:space="preserve"> will also help tourists travelling by bus, as they might not know where </w:t>
          </w:r>
          <w:r w:rsidR="001663C1">
            <w:t>their closest bus stop is</w:t>
          </w:r>
          <w:r w:rsidR="00707864">
            <w:t xml:space="preserve"> or where it’s taking them</w:t>
          </w:r>
          <w:r w:rsidR="00C343FA">
            <w:t>.</w:t>
          </w:r>
          <w:r w:rsidR="00707864">
            <w:t xml:space="preserve"> This application will also help users travelling by tram in the same way</w:t>
          </w:r>
          <w:r w:rsidR="0052333E">
            <w:t>.</w:t>
          </w:r>
        </w:p>
        <w:p w:rsidR="00AB1F4C" w:rsidRPr="00F94B33" w:rsidRDefault="00AB1F4C" w:rsidP="00AB1F4C">
          <w:pPr>
            <w:pStyle w:val="SectionTitle"/>
            <w:jc w:val="left"/>
            <w:rPr>
              <w:rFonts w:asciiTheme="minorHAnsi" w:eastAsiaTheme="minorEastAsia" w:hAnsiTheme="minorHAnsi" w:cstheme="minorBidi"/>
              <w:b/>
              <w:bCs/>
              <w:sz w:val="28"/>
              <w:szCs w:val="28"/>
            </w:rPr>
          </w:pPr>
          <w:bookmarkStart w:id="1" w:name="_Toc21188288"/>
          <w:r w:rsidRPr="00F94B33">
            <w:rPr>
              <w:rFonts w:asciiTheme="minorHAnsi" w:eastAsiaTheme="minorEastAsia" w:hAnsiTheme="minorHAnsi" w:cstheme="minorBidi"/>
              <w:b/>
              <w:bCs/>
              <w:sz w:val="28"/>
              <w:szCs w:val="28"/>
            </w:rPr>
            <w:lastRenderedPageBreak/>
            <w:t>Introduction:</w:t>
          </w:r>
          <w:bookmarkEnd w:id="1"/>
        </w:p>
        <w:p w:rsidR="00354246" w:rsidRDefault="00AB1F4C" w:rsidP="0052333E">
          <w:r>
            <w:t xml:space="preserve">BusTracker is an android application which can tell </w:t>
          </w:r>
          <w:r w:rsidR="0011505D">
            <w:t>a user</w:t>
          </w:r>
          <w:r>
            <w:t xml:space="preserve"> </w:t>
          </w:r>
          <w:r w:rsidR="0011505D">
            <w:t>their</w:t>
          </w:r>
          <w:r>
            <w:t xml:space="preserve"> closest bus or tram stop</w:t>
          </w:r>
          <w:r w:rsidR="00BF067E">
            <w:t>, when said bus or tram will arrive to that stop</w:t>
          </w:r>
          <w:r w:rsidR="00F94B33">
            <w:t>, whether the user will make it in time to catch that service and if the user clicks on their preferred departure, the user</w:t>
          </w:r>
          <w:r w:rsidR="00BF067E">
            <w:t xml:space="preserve"> will </w:t>
          </w:r>
          <w:r w:rsidR="00F94B33">
            <w:t>be able to</w:t>
          </w:r>
          <w:r w:rsidR="00BF067E">
            <w:t xml:space="preserve"> see where that bus or tram is in real time</w:t>
          </w:r>
          <w:r w:rsidR="000F06C3">
            <w:t>.</w:t>
          </w:r>
          <w:r w:rsidR="004377E7">
            <w:t xml:space="preserve"> </w:t>
          </w:r>
          <w:r w:rsidR="00354246">
            <w:t xml:space="preserve">The original motivation behind this app was </w:t>
          </w:r>
          <w:r w:rsidR="0011505D">
            <w:t xml:space="preserve">to make </w:t>
          </w:r>
          <w:r w:rsidR="00354246">
            <w:t>a main screen like Uber, where upon startup, a user can see all the buses moving around them in real time</w:t>
          </w:r>
          <w:r w:rsidR="0011505D">
            <w:t>.</w:t>
          </w:r>
          <w:r w:rsidR="00354246">
            <w:t xml:space="preserve"> </w:t>
          </w:r>
          <w:r w:rsidR="0011505D">
            <w:t>H</w:t>
          </w:r>
          <w:r w:rsidR="00354246">
            <w:t>owever</w:t>
          </w:r>
          <w:r w:rsidR="0011505D">
            <w:t>,</w:t>
          </w:r>
          <w:r w:rsidR="00354246">
            <w:t xml:space="preserve"> this proved to be difficult to get done in the time allocated for this project. While </w:t>
          </w:r>
          <w:r w:rsidR="0011505D">
            <w:t>that didn’t come to fruition</w:t>
          </w:r>
          <w:r w:rsidR="00354246">
            <w:t>, it is still</w:t>
          </w:r>
          <w:r w:rsidR="0011505D">
            <w:t xml:space="preserve"> a goal for a future project.</w:t>
          </w:r>
        </w:p>
        <w:p w:rsidR="0022077D" w:rsidRDefault="004377E7" w:rsidP="0022077D">
          <w:r>
            <w:t xml:space="preserve">The application takes advantage of the PTV API </w:t>
          </w:r>
          <w:r w:rsidR="00E129D9">
            <w:t xml:space="preserve">[3], </w:t>
          </w:r>
          <w:r>
            <w:t xml:space="preserve">which gives real-time </w:t>
          </w:r>
          <w:r w:rsidR="00F94B33">
            <w:t>stop, route, departures and nearby stops information</w:t>
          </w:r>
          <w:r w:rsidR="0011505D">
            <w:t>,</w:t>
          </w:r>
          <w:r w:rsidR="00F94B33">
            <w:t xml:space="preserve"> </w:t>
          </w:r>
          <w:r>
            <w:t>Firebase</w:t>
          </w:r>
          <w:r w:rsidR="0011505D">
            <w:t>,</w:t>
          </w:r>
          <w:r>
            <w:t xml:space="preserve"> to access google cloud storage for the route suggestions</w:t>
          </w:r>
          <w:r w:rsidR="000F06C3">
            <w:t xml:space="preserve"> </w:t>
          </w:r>
          <w:r w:rsidR="00F94B33">
            <w:t>and their real-time database to store user search queries and Google’s Map and Directions API</w:t>
          </w:r>
          <w:r w:rsidR="0011505D">
            <w:t>,</w:t>
          </w:r>
          <w:r w:rsidR="00F94B33">
            <w:t xml:space="preserve"> to access a user’s location and deliver walking time. </w:t>
          </w:r>
          <w:r w:rsidR="0011505D">
            <w:t>At first the application</w:t>
          </w:r>
          <w:r w:rsidR="00AB1F4C">
            <w:t xml:space="preserve"> was designed just for buses, however</w:t>
          </w:r>
          <w:r w:rsidR="000F06C3">
            <w:t xml:space="preserve"> one change to an instance variable will change </w:t>
          </w:r>
          <w:r w:rsidR="0011505D">
            <w:t xml:space="preserve">all </w:t>
          </w:r>
          <w:r w:rsidR="000F06C3">
            <w:t xml:space="preserve">the </w:t>
          </w:r>
          <w:r w:rsidR="00F61495">
            <w:t>API</w:t>
          </w:r>
          <w:r w:rsidR="000F06C3">
            <w:t xml:space="preserve"> </w:t>
          </w:r>
          <w:r w:rsidR="0011505D">
            <w:t>calls to gather data for</w:t>
          </w:r>
          <w:r w:rsidR="000F06C3">
            <w:t xml:space="preserve"> trams, therefore they were included.</w:t>
          </w:r>
          <w:r w:rsidR="005063B2">
            <w:t xml:space="preserve"> </w:t>
          </w:r>
          <w:r w:rsidR="00D205F8">
            <w:t>After accepting the permissions request, the app will take you to the main screen shown in figure 2.</w:t>
          </w:r>
          <w:r w:rsidR="0052333E">
            <w:t xml:space="preserve"> Figure 1 details the </w:t>
          </w:r>
          <w:r w:rsidR="0011505D">
            <w:t>application framework, showing how the application interacts with the user and cloud services</w:t>
          </w:r>
          <w:r w:rsidR="0052333E">
            <w:t>.</w:t>
          </w:r>
        </w:p>
        <w:p w:rsidR="0011505D" w:rsidRDefault="0011505D" w:rsidP="0022077D"/>
        <w:p w:rsidR="00AB1F4C" w:rsidRPr="00AB1F4C" w:rsidRDefault="005063B2" w:rsidP="00202526">
          <w:r>
            <w:rPr>
              <w:noProof/>
            </w:rPr>
            <mc:AlternateContent>
              <mc:Choice Requires="wps">
                <w:drawing>
                  <wp:anchor distT="0" distB="0" distL="114300" distR="114300" simplePos="0" relativeHeight="251657216" behindDoc="0" locked="0" layoutInCell="1" allowOverlap="1">
                    <wp:simplePos x="0" y="0"/>
                    <wp:positionH relativeFrom="column">
                      <wp:posOffset>-26035</wp:posOffset>
                    </wp:positionH>
                    <wp:positionV relativeFrom="paragraph">
                      <wp:posOffset>3898084</wp:posOffset>
                    </wp:positionV>
                    <wp:extent cx="5974080" cy="42672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5974080" cy="426720"/>
                            </a:xfrm>
                            <a:prstGeom prst="rect">
                              <a:avLst/>
                            </a:prstGeom>
                            <a:solidFill>
                              <a:schemeClr val="lt1"/>
                            </a:solidFill>
                            <a:ln w="6350">
                              <a:noFill/>
                            </a:ln>
                          </wps:spPr>
                          <wps:txbx>
                            <w:txbxContent>
                              <w:p w:rsidR="0039352A" w:rsidRPr="00BF067E" w:rsidRDefault="0039352A" w:rsidP="00BF067E">
                                <w:pPr>
                                  <w:rPr>
                                    <w:sz w:val="20"/>
                                    <w:szCs w:val="20"/>
                                  </w:rPr>
                                </w:pPr>
                                <w:bookmarkStart w:id="2" w:name="_GoBack"/>
                                <w:r w:rsidRPr="00BF067E">
                                  <w:rPr>
                                    <w:sz w:val="20"/>
                                    <w:szCs w:val="20"/>
                                  </w:rPr>
                                  <w:t>Figure 1: Application framework, detailing the how the cloud API’s and the PTV API calls interact with each other</w:t>
                                </w:r>
                                <w:r>
                                  <w:rPr>
                                    <w:sz w:val="20"/>
                                    <w:szCs w:val="20"/>
                                  </w:rPr>
                                  <w:t xml:space="preserve"> when a user uses a function on the app</w:t>
                                </w:r>
                                <w:r w:rsidRPr="00BF067E">
                                  <w:rPr>
                                    <w:sz w:val="20"/>
                                    <w:szCs w:val="20"/>
                                  </w:rPr>
                                  <w:t>. Also details the process of how information is shown to the user.</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05pt;margin-top:306.95pt;width:470.4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" fillcolor="white [3201]" stroked="f" strokeweight=".5pt">
                    <v:textbox>
                      <w:txbxContent>
                        <w:p w:rsidR="0039352A" w:rsidRPr="00BF067E" w:rsidRDefault="0039352A" w:rsidP="00BF067E">
                          <w:pPr>
                            <w:rPr>
                              <w:sz w:val="20"/>
                              <w:szCs w:val="20"/>
                            </w:rPr>
                          </w:pPr>
                          <w:bookmarkStart w:id="3" w:name="_GoBack"/>
                          <w:r w:rsidRPr="00BF067E">
                            <w:rPr>
                              <w:sz w:val="20"/>
                              <w:szCs w:val="20"/>
                            </w:rPr>
                            <w:t>Figure 1: Application framework, detailing the how the cloud API’s and the PTV API calls interact with each other</w:t>
                          </w:r>
                          <w:r>
                            <w:rPr>
                              <w:sz w:val="20"/>
                              <w:szCs w:val="20"/>
                            </w:rPr>
                            <w:t xml:space="preserve"> when a user uses a function on the app</w:t>
                          </w:r>
                          <w:r w:rsidRPr="00BF067E">
                            <w:rPr>
                              <w:sz w:val="20"/>
                              <w:szCs w:val="20"/>
                            </w:rPr>
                            <w:t>. Also details the process of how information is shown to the user.</w:t>
                          </w:r>
                          <w:bookmarkEnd w:id="3"/>
                        </w:p>
                      </w:txbxContent>
                    </v:textbox>
                  </v:shape>
                </w:pict>
              </mc:Fallback>
            </mc:AlternateContent>
          </w:r>
          <w:r w:rsidR="00AB1F4C">
            <w:rPr>
              <w:noProof/>
            </w:rPr>
            <w:drawing>
              <wp:inline distT="0" distB="0" distL="0" distR="0" wp14:anchorId="18C235D2" wp14:editId="6D9774DB">
                <wp:extent cx="5660694" cy="405643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1265" cy="4071175"/>
                        </a:xfrm>
                        <a:prstGeom prst="rect">
                          <a:avLst/>
                        </a:prstGeom>
                      </pic:spPr>
                    </pic:pic>
                  </a:graphicData>
                </a:graphic>
              </wp:inline>
            </w:drawing>
          </w:r>
        </w:p>
        <w:p w:rsidR="00202526" w:rsidRDefault="00202526" w:rsidP="004377E7"/>
        <w:p w:rsidR="005063B2" w:rsidRDefault="00354246" w:rsidP="004377E7">
          <w:r>
            <w:br/>
          </w:r>
          <w:r w:rsidR="0052333E">
            <w:t>This app</w:t>
          </w:r>
          <w:r w:rsidR="0011505D">
            <w:t>lication</w:t>
          </w:r>
          <w:r w:rsidR="0052333E">
            <w:t xml:space="preserve"> can be used in real-life to get real time departures for a specific bus or tram, and to see where that bus or tram is on its route in real-time</w:t>
          </w:r>
          <w:r w:rsidR="0011505D">
            <w:t>. It</w:t>
          </w:r>
          <w:r>
            <w:t xml:space="preserve"> should</w:t>
          </w:r>
          <w:r w:rsidR="0011505D">
            <w:t xml:space="preserve"> also</w:t>
          </w:r>
          <w:r>
            <w:t xml:space="preserve"> help </w:t>
          </w:r>
          <w:r w:rsidR="0011505D">
            <w:t>users</w:t>
          </w:r>
          <w:r>
            <w:t xml:space="preserve"> find where their closest stop is based on their location and should allow them to get an approximate location of that bus or tram.</w:t>
          </w:r>
        </w:p>
        <w:p w:rsidR="0022077D" w:rsidRDefault="0022077D" w:rsidP="004377E7"/>
        <w:p w:rsidR="00354246" w:rsidRDefault="00354246" w:rsidP="0022077D">
          <w:pPr>
            <w:pStyle w:val="SectionTitle"/>
            <w:jc w:val="left"/>
            <w:rPr>
              <w:b/>
              <w:bCs/>
              <w:sz w:val="28"/>
              <w:szCs w:val="28"/>
            </w:rPr>
          </w:pPr>
          <w:bookmarkStart w:id="4" w:name="_Toc21188289"/>
          <w:r w:rsidRPr="0022077D">
            <w:rPr>
              <w:b/>
              <w:bCs/>
              <w:sz w:val="28"/>
              <w:szCs w:val="28"/>
            </w:rPr>
            <w:lastRenderedPageBreak/>
            <w:t>Implementation:</w:t>
          </w:r>
          <w:bookmarkEnd w:id="4"/>
        </w:p>
        <w:p w:rsidR="00CD23ED" w:rsidRPr="00CD23ED" w:rsidRDefault="00CD23ED" w:rsidP="00CD23ED">
          <w:pPr>
            <w:pStyle w:val="Heading2"/>
            <w:rPr>
              <w:sz w:val="28"/>
              <w:szCs w:val="28"/>
            </w:rPr>
          </w:pPr>
          <w:bookmarkStart w:id="5" w:name="_Toc21188290"/>
          <w:r w:rsidRPr="00CD23ED">
            <w:rPr>
              <w:sz w:val="28"/>
              <w:szCs w:val="28"/>
            </w:rPr>
            <w:t>Setup:</w:t>
          </w:r>
          <w:bookmarkEnd w:id="5"/>
        </w:p>
        <w:p w:rsidR="0011505D" w:rsidRDefault="00E8586B" w:rsidP="0011505D">
          <w:pPr>
            <w:pStyle w:val="ListParagraph"/>
            <w:numPr>
              <w:ilvl w:val="0"/>
              <w:numId w:val="13"/>
            </w:numPr>
          </w:pPr>
          <w:r>
            <w:t xml:space="preserve">This app was built using Java in Android Studio. Download android studio and setup a new project. </w:t>
          </w:r>
        </w:p>
        <w:p w:rsidR="0011505D" w:rsidRDefault="00E8586B" w:rsidP="0011505D">
          <w:pPr>
            <w:pStyle w:val="ListParagraph"/>
            <w:numPr>
              <w:ilvl w:val="0"/>
              <w:numId w:val="13"/>
            </w:numPr>
          </w:pPr>
          <w:r>
            <w:t>To access google maps and use</w:t>
          </w:r>
          <w:r w:rsidR="0011505D">
            <w:t xml:space="preserve"> their</w:t>
          </w:r>
          <w:r>
            <w:t xml:space="preserve"> location services, get an API key from google cloud and then refer to [1]</w:t>
          </w:r>
          <w:r w:rsidR="0011505D">
            <w:t xml:space="preserve">. Obtain the </w:t>
          </w:r>
          <w:r>
            <w:t>gradle implementations</w:t>
          </w:r>
          <w:r w:rsidR="0011505D">
            <w:t xml:space="preserve"> and sync the project</w:t>
          </w:r>
          <w:r>
            <w:t xml:space="preserve">. </w:t>
          </w:r>
        </w:p>
        <w:p w:rsidR="0011505D" w:rsidRDefault="00E8586B" w:rsidP="0011505D">
          <w:pPr>
            <w:pStyle w:val="ListParagraph"/>
            <w:numPr>
              <w:ilvl w:val="0"/>
              <w:numId w:val="13"/>
            </w:numPr>
          </w:pPr>
          <w:r>
            <w:t>It’s</w:t>
          </w:r>
          <w:r w:rsidR="0011505D">
            <w:t xml:space="preserve"> recommended</w:t>
          </w:r>
          <w:r>
            <w:t xml:space="preserve"> to make the first Activity</w:t>
          </w:r>
          <w:r w:rsidR="0011505D">
            <w:t xml:space="preserve"> be the user</w:t>
          </w:r>
          <w:r>
            <w:t xml:space="preserve"> accepting that they are using an app</w:t>
          </w:r>
          <w:r w:rsidR="0011505D">
            <w:t>lication</w:t>
          </w:r>
          <w:r>
            <w:t xml:space="preserve"> which uses their location. </w:t>
          </w:r>
        </w:p>
        <w:p w:rsidR="0011505D" w:rsidRDefault="00D23406" w:rsidP="0011505D">
          <w:pPr>
            <w:pStyle w:val="ListParagraph"/>
            <w:numPr>
              <w:ilvl w:val="0"/>
              <w:numId w:val="13"/>
            </w:numPr>
          </w:pPr>
          <w:r>
            <w:t xml:space="preserve">Create a new Map Activity that will display the Google Maps API. This activity will </w:t>
          </w:r>
          <w:r w:rsidR="0022077D">
            <w:t>be the main interaction the user will have with this app</w:t>
          </w:r>
          <w:r w:rsidR="0011505D">
            <w:t>lication</w:t>
          </w:r>
          <w:r w:rsidR="0022077D">
            <w:t>, as it will display all the data generated</w:t>
          </w:r>
          <w:r>
            <w:t>.</w:t>
          </w:r>
          <w:r w:rsidR="0022077D">
            <w:t xml:space="preserve"> </w:t>
          </w:r>
          <w:r w:rsidR="0011505D">
            <w:t>E</w:t>
          </w:r>
          <w:r w:rsidR="0022077D">
            <w:t>nable the Directions API</w:t>
          </w:r>
          <w:r w:rsidR="0011505D">
            <w:t xml:space="preserve"> so calls can be made to it</w:t>
          </w:r>
          <w:r w:rsidR="0022077D">
            <w:t>.</w:t>
          </w:r>
          <w:r>
            <w:t xml:space="preserve"> </w:t>
          </w:r>
        </w:p>
        <w:p w:rsidR="0011505D" w:rsidRDefault="0011505D" w:rsidP="0011505D">
          <w:pPr>
            <w:pStyle w:val="ListParagraph"/>
            <w:numPr>
              <w:ilvl w:val="0"/>
              <w:numId w:val="13"/>
            </w:numPr>
          </w:pPr>
          <w:r>
            <w:t>D</w:t>
          </w:r>
          <w:r w:rsidR="00E8586B">
            <w:t xml:space="preserve">eploy the app to Firebase. To do this just follow </w:t>
          </w:r>
          <w:r>
            <w:t>the</w:t>
          </w:r>
          <w:r w:rsidR="00E8586B">
            <w:t xml:space="preserve"> guide </w:t>
          </w:r>
          <w:r>
            <w:t xml:space="preserve">in </w:t>
          </w:r>
          <w:r w:rsidR="00E8586B">
            <w:t>[2]</w:t>
          </w:r>
          <w:r>
            <w:t>.</w:t>
          </w:r>
          <w:r w:rsidR="00E8586B">
            <w:t xml:space="preserve"> </w:t>
          </w:r>
        </w:p>
        <w:p w:rsidR="0011505D" w:rsidRDefault="0011505D" w:rsidP="0011505D">
          <w:pPr>
            <w:pStyle w:val="ListParagraph"/>
            <w:numPr>
              <w:ilvl w:val="0"/>
              <w:numId w:val="13"/>
            </w:numPr>
          </w:pPr>
          <w:r>
            <w:t>Set</w:t>
          </w:r>
          <w:r w:rsidR="00E8586B">
            <w:t xml:space="preserve"> up firebase storage with the suggestions text files (one for tram and bus) and then change the permissions on them to allow users to read them. </w:t>
          </w:r>
        </w:p>
        <w:p w:rsidR="0011505D" w:rsidRDefault="0011505D" w:rsidP="0011505D">
          <w:pPr>
            <w:pStyle w:val="ListParagraph"/>
            <w:numPr>
              <w:ilvl w:val="0"/>
              <w:numId w:val="13"/>
            </w:numPr>
          </w:pPr>
          <w:r>
            <w:t xml:space="preserve">Set up </w:t>
          </w:r>
          <w:r w:rsidR="00D23406">
            <w:t xml:space="preserve">Firebase real-time database by changing the permissions to allow users to write to the database. </w:t>
          </w:r>
        </w:p>
        <w:p w:rsidR="0011505D" w:rsidRDefault="0011505D" w:rsidP="0011505D">
          <w:pPr>
            <w:pStyle w:val="ListParagraph"/>
            <w:numPr>
              <w:ilvl w:val="0"/>
              <w:numId w:val="13"/>
            </w:numPr>
          </w:pPr>
          <w:r>
            <w:t>Obtain</w:t>
          </w:r>
          <w:r w:rsidR="00D23406">
            <w:t xml:space="preserve"> the </w:t>
          </w:r>
          <w:r>
            <w:t xml:space="preserve">Firebase </w:t>
          </w:r>
          <w:r w:rsidR="00D23406">
            <w:t xml:space="preserve">gradle implementations and sync </w:t>
          </w:r>
          <w:r>
            <w:t xml:space="preserve">the </w:t>
          </w:r>
          <w:r w:rsidR="00D23406">
            <w:t xml:space="preserve">project. </w:t>
          </w:r>
        </w:p>
        <w:p w:rsidR="0011505D" w:rsidRDefault="00D23406" w:rsidP="0011505D">
          <w:pPr>
            <w:pStyle w:val="ListParagraph"/>
            <w:numPr>
              <w:ilvl w:val="0"/>
              <w:numId w:val="13"/>
            </w:numPr>
          </w:pPr>
          <w:r>
            <w:t xml:space="preserve">Initialize Firebase in the </w:t>
          </w:r>
          <w:proofErr w:type="spellStart"/>
          <w:r>
            <w:t>OnCreate</w:t>
          </w:r>
          <w:proofErr w:type="spellEnd"/>
          <w:r>
            <w:t xml:space="preserve"> </w:t>
          </w:r>
          <w:r w:rsidR="0011505D">
            <w:t>method. This enables</w:t>
          </w:r>
          <w:r>
            <w:t xml:space="preserve"> access </w:t>
          </w:r>
          <w:r w:rsidR="0011505D">
            <w:t xml:space="preserve">to the </w:t>
          </w:r>
          <w:r>
            <w:t>storage and database from with</w:t>
          </w:r>
          <w:r w:rsidR="00202526">
            <w:t>in</w:t>
          </w:r>
          <w:r>
            <w:t xml:space="preserve"> the app</w:t>
          </w:r>
          <w:r w:rsidR="0011505D">
            <w:t>lication</w:t>
          </w:r>
          <w:r>
            <w:t>.</w:t>
          </w:r>
          <w:r w:rsidR="0022077D">
            <w:t xml:space="preserve"> </w:t>
          </w:r>
        </w:p>
        <w:p w:rsidR="00D23406" w:rsidRDefault="0022077D" w:rsidP="0011505D">
          <w:pPr>
            <w:pStyle w:val="ListParagraph"/>
            <w:numPr>
              <w:ilvl w:val="0"/>
              <w:numId w:val="13"/>
            </w:numPr>
          </w:pPr>
          <w:r>
            <w:t>The app</w:t>
          </w:r>
          <w:r w:rsidR="0011505D">
            <w:t>lication</w:t>
          </w:r>
          <w:r>
            <w:t xml:space="preserve"> </w:t>
          </w:r>
          <w:r w:rsidR="0011505D">
            <w:t xml:space="preserve">is now </w:t>
          </w:r>
          <w:r>
            <w:t>connected to the cloud.</w:t>
          </w:r>
          <w:r w:rsidR="00510388">
            <w:t xml:space="preserve"> This allows visualiz</w:t>
          </w:r>
          <w:r w:rsidR="0011505D">
            <w:t xml:space="preserve">ations of </w:t>
          </w:r>
          <w:r w:rsidR="00510388">
            <w:t>all the analytics that firebase provides (i.e. current users, demographics etc.).</w:t>
          </w:r>
        </w:p>
        <w:p w:rsidR="0011505D" w:rsidRDefault="0011505D" w:rsidP="0011505D">
          <w:pPr>
            <w:pStyle w:val="ListParagraph"/>
            <w:numPr>
              <w:ilvl w:val="0"/>
              <w:numId w:val="13"/>
            </w:numPr>
          </w:pPr>
          <w:r>
            <w:t>Acquire the</w:t>
          </w:r>
          <w:r w:rsidR="0022077D">
            <w:t xml:space="preserve"> PTV API. To do this </w:t>
          </w:r>
          <w:r>
            <w:t xml:space="preserve">a </w:t>
          </w:r>
          <w:r w:rsidR="0022077D">
            <w:t xml:space="preserve">request </w:t>
          </w:r>
          <w:r>
            <w:t>must be made to attain a</w:t>
          </w:r>
          <w:r w:rsidR="0022077D">
            <w:t xml:space="preserve"> developer ID and API key from PTV [3]. </w:t>
          </w:r>
        </w:p>
        <w:p w:rsidR="00CD23ED" w:rsidRDefault="0011505D" w:rsidP="0011505D">
          <w:pPr>
            <w:pStyle w:val="ListParagraph"/>
            <w:numPr>
              <w:ilvl w:val="0"/>
              <w:numId w:val="13"/>
            </w:numPr>
          </w:pPr>
          <w:r>
            <w:t>Follow</w:t>
          </w:r>
          <w:r w:rsidR="0022077D">
            <w:t xml:space="preserve"> their method to generat</w:t>
          </w:r>
          <w:r>
            <w:t>e</w:t>
          </w:r>
          <w:r w:rsidR="0022077D">
            <w:t xml:space="preserve"> a HTTPS request and use the Swagger UI [4] to test</w:t>
          </w:r>
          <w:r>
            <w:t xml:space="preserve"> certain </w:t>
          </w:r>
          <w:r w:rsidR="0022077D">
            <w:t xml:space="preserve">calls. The API calls will return in JSON format, which can be parsed and </w:t>
          </w:r>
          <w:r w:rsidR="0022077D">
            <w:lastRenderedPageBreak/>
            <w:t>turned into java objects</w:t>
          </w:r>
          <w:r>
            <w:t>.</w:t>
          </w:r>
          <w:r w:rsidR="0022077D">
            <w:t xml:space="preserve"> </w:t>
          </w:r>
          <w:r>
            <w:t>These can</w:t>
          </w:r>
          <w:r w:rsidR="0022077D">
            <w:t xml:space="preserve"> be</w:t>
          </w:r>
          <w:r w:rsidR="00CD23ED">
            <w:t xml:space="preserve"> either parsed </w:t>
          </w:r>
          <w:r>
            <w:t>onto</w:t>
          </w:r>
          <w:r w:rsidR="00CD23ED">
            <w:t xml:space="preserve"> another HTTPS request or</w:t>
          </w:r>
          <w:r w:rsidR="0022077D">
            <w:t xml:space="preserve"> displayed and shown to the user. </w:t>
          </w:r>
        </w:p>
        <w:p w:rsidR="005A529B" w:rsidRDefault="005A529B" w:rsidP="00D23406"/>
        <w:p w:rsidR="005063B2" w:rsidRPr="006A2560" w:rsidRDefault="005063B2" w:rsidP="00354246">
          <w:pPr>
            <w:pStyle w:val="Heading2"/>
          </w:pPr>
          <w:bookmarkStart w:id="6" w:name="_Toc21188291"/>
          <w:r w:rsidRPr="006A2560">
            <w:t>Search Function:</w:t>
          </w:r>
          <w:bookmarkEnd w:id="6"/>
        </w:p>
        <w:p w:rsidR="00B04614" w:rsidRDefault="00C7115D" w:rsidP="006C26CF">
          <w:r>
            <w:t>The main function for this app</w:t>
          </w:r>
          <w:r w:rsidR="0011505D">
            <w:t>lication</w:t>
          </w:r>
          <w:r>
            <w:t xml:space="preserve"> is the search function. The user can enter their desired route, or if they don’t know the exact route, suggestions will </w:t>
          </w:r>
          <w:r w:rsidR="0011505D">
            <w:t>be displayed</w:t>
          </w:r>
          <w:r>
            <w:t xml:space="preserve"> based on what they’ve typed (figures 2 and 3). The route suggestions are sourced from google cloud storage. This method was chosen for a </w:t>
          </w:r>
          <w:r w:rsidR="0066773B">
            <w:t>couple of</w:t>
          </w:r>
          <w:r>
            <w:t xml:space="preserve"> reasons</w:t>
          </w:r>
          <w:r w:rsidR="0066773B">
            <w:t xml:space="preserve">. One being that route names may change </w:t>
          </w:r>
          <w:r w:rsidR="005A529B">
            <w:t>[5]</w:t>
          </w:r>
          <w:r w:rsidR="00E129D9">
            <w:t xml:space="preserve"> or be </w:t>
          </w:r>
          <w:r w:rsidR="0011505D">
            <w:t>d</w:t>
          </w:r>
          <w:r w:rsidR="0066773B">
            <w:t>iscontinued</w:t>
          </w:r>
          <w:r w:rsidR="0011505D">
            <w:t xml:space="preserve"> entirely</w:t>
          </w:r>
          <w:r w:rsidR="0066773B">
            <w:t xml:space="preserve">. </w:t>
          </w:r>
        </w:p>
        <w:p w:rsidR="0011505D" w:rsidRDefault="0011505D" w:rsidP="006C26CF">
          <w:r>
            <w:rPr>
              <w:noProof/>
            </w:rPr>
            <mc:AlternateContent>
              <mc:Choice Requires="wpg">
                <w:drawing>
                  <wp:inline distT="0" distB="0" distL="0" distR="0" wp14:anchorId="625036A3" wp14:editId="3A4CED26">
                    <wp:extent cx="3998068" cy="4163033"/>
                    <wp:effectExtent l="0" t="0" r="2540" b="3175"/>
                    <wp:docPr id="9" name="Group 9"/>
                    <wp:cNvGraphicFramePr/>
                    <a:graphic xmlns:a="http://schemas.openxmlformats.org/drawingml/2006/main">
                      <a:graphicData uri="http://schemas.microsoft.com/office/word/2010/wordprocessingGroup">
                        <wpg:wgp>
                          <wpg:cNvGrpSpPr/>
                          <wpg:grpSpPr>
                            <a:xfrm>
                              <a:off x="0" y="0"/>
                              <a:ext cx="3998068" cy="4163033"/>
                              <a:chOff x="155643" y="0"/>
                              <a:chExt cx="4338441" cy="4474723"/>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29191" y="0"/>
                                <a:ext cx="1641475" cy="3374390"/>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285" y="9727"/>
                                <a:ext cx="1639570" cy="3375660"/>
                              </a:xfrm>
                              <a:prstGeom prst="rect">
                                <a:avLst/>
                              </a:prstGeom>
                            </pic:spPr>
                          </pic:pic>
                          <wps:wsp>
                            <wps:cNvPr id="7" name="Text Box 7"/>
                            <wps:cNvSpPr txBox="1"/>
                            <wps:spPr>
                              <a:xfrm>
                                <a:off x="155643" y="3463047"/>
                                <a:ext cx="2149610" cy="777875"/>
                              </a:xfrm>
                              <a:prstGeom prst="rect">
                                <a:avLst/>
                              </a:prstGeom>
                              <a:solidFill>
                                <a:schemeClr val="lt1"/>
                              </a:solidFill>
                              <a:ln w="6350">
                                <a:noFill/>
                              </a:ln>
                            </wps:spPr>
                            <wps:txbx>
                              <w:txbxContent>
                                <w:p w:rsidR="0011505D" w:rsidRPr="0066773B" w:rsidRDefault="0011505D" w:rsidP="0011505D">
                                  <w:pPr>
                                    <w:rPr>
                                      <w:sz w:val="18"/>
                                      <w:szCs w:val="18"/>
                                    </w:rPr>
                                  </w:pPr>
                                  <w:r w:rsidRPr="0066773B">
                                    <w:rPr>
                                      <w:sz w:val="18"/>
                                      <w:szCs w:val="18"/>
                                    </w:rPr>
                                    <w:t>Figure 2: App Main Screen (After Accepting Permission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324910" y="3453319"/>
                                <a:ext cx="2169174" cy="1021404"/>
                              </a:xfrm>
                              <a:prstGeom prst="rect">
                                <a:avLst/>
                              </a:prstGeom>
                              <a:solidFill>
                                <a:schemeClr val="lt1"/>
                              </a:solidFill>
                              <a:ln w="6350">
                                <a:noFill/>
                              </a:ln>
                            </wps:spPr>
                            <wps:txbx>
                              <w:txbxContent>
                                <w:p w:rsidR="0011505D" w:rsidRPr="006C26CF" w:rsidRDefault="0011505D" w:rsidP="0011505D">
                                  <w:pPr>
                                    <w:rPr>
                                      <w:sz w:val="18"/>
                                      <w:szCs w:val="18"/>
                                    </w:rPr>
                                  </w:pPr>
                                  <w:r w:rsidRPr="006C26CF">
                                    <w:rPr>
                                      <w:sz w:val="18"/>
                                      <w:szCs w:val="18"/>
                                    </w:rPr>
                                    <w:t>Figure 3: Suggestions from Firebase Storage. These suggestions will change depending on whether they are searching for tram or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5036A3" id="Group 9" o:spid="_x0000_s1027" style="width:314.8pt;height:327.8pt;mso-position-horizontal-relative:char;mso-position-vertical-relative:line" coordorigin="1556" coordsize="43384,4474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25291;width:16415;height:33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">
                      <v:imagedata r:id="rId12" o:title=""/>
                    </v:shape>
                    <v:shape id="Picture 5" o:spid="_x0000_s1029" type="#_x0000_t75" style="position:absolute;left:3112;top:97;width:16396;height:337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">
                      <v:imagedata r:id="rId13" o:title=""/>
                    </v:shape>
                    <v:shape id="Text Box 7" o:spid="_x0000_s1030" type="#_x0000_t202" style="position:absolute;left:1556;top:34630;width:21496;height:77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" fillcolor="white [3201]" stroked="f" strokeweight=".5pt">
                      <v:textbox>
                        <w:txbxContent>
                          <w:p w:rsidR="0011505D" w:rsidRPr="0066773B" w:rsidRDefault="0011505D" w:rsidP="0011505D">
                            <w:pPr>
                              <w:rPr>
                                <w:sz w:val="18"/>
                                <w:szCs w:val="18"/>
                              </w:rPr>
                            </w:pPr>
                            <w:r w:rsidRPr="0066773B">
                              <w:rPr>
                                <w:sz w:val="18"/>
                                <w:szCs w:val="18"/>
                              </w:rPr>
                              <w:t>Figure 2: App Main Screen (After Accepting Permission Request)</w:t>
                            </w:r>
                          </w:p>
                        </w:txbxContent>
                      </v:textbox>
                    </v:shape>
                    <v:shape id="Text Box 8" o:spid="_x0000_s1031" type="#_x0000_t202" style="position:absolute;left:23249;top:34533;width:21691;height:10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11505D" w:rsidRPr="006C26CF" w:rsidRDefault="0011505D" w:rsidP="0011505D">
                            <w:pPr>
                              <w:rPr>
                                <w:sz w:val="18"/>
                                <w:szCs w:val="18"/>
                              </w:rPr>
                            </w:pPr>
                            <w:r w:rsidRPr="006C26CF">
                              <w:rPr>
                                <w:sz w:val="18"/>
                                <w:szCs w:val="18"/>
                              </w:rPr>
                              <w:t>Figure 3: Suggestions from Firebase Storage. These suggestions will change depending on whether they are searching for tram or bus.</w:t>
                            </w:r>
                          </w:p>
                        </w:txbxContent>
                      </v:textbox>
                    </v:shape>
                    <w10:anchorlock/>
                  </v:group>
                </w:pict>
              </mc:Fallback>
            </mc:AlternateContent>
          </w:r>
        </w:p>
        <w:p w:rsidR="0011505D" w:rsidRDefault="00B04614" w:rsidP="006C26CF">
          <w:r>
            <w:t xml:space="preserve">If this occurs, </w:t>
          </w:r>
          <w:r w:rsidR="0011505D">
            <w:t>a</w:t>
          </w:r>
          <w:r w:rsidR="0066773B">
            <w:t xml:space="preserve"> change</w:t>
          </w:r>
          <w:r w:rsidR="0011505D">
            <w:t xml:space="preserve"> in</w:t>
          </w:r>
          <w:r w:rsidR="0066773B">
            <w:t xml:space="preserve"> the suggestion text files in Firebase</w:t>
          </w:r>
          <w:r w:rsidR="0011505D">
            <w:t xml:space="preserve"> is all that is needed to update the suggestions</w:t>
          </w:r>
          <w:r w:rsidR="0066773B">
            <w:t xml:space="preserve">. The other reason being </w:t>
          </w:r>
          <w:r w:rsidR="0011505D">
            <w:t xml:space="preserve">that this application needs </w:t>
          </w:r>
          <w:r w:rsidR="0066773B">
            <w:t>to be as light weight as possible</w:t>
          </w:r>
          <w:r w:rsidR="0011505D">
            <w:t xml:space="preserve">. </w:t>
          </w:r>
          <w:r w:rsidR="006C26CF">
            <w:t xml:space="preserve">Once </w:t>
          </w:r>
          <w:r w:rsidR="0011505D">
            <w:t>a</w:t>
          </w:r>
          <w:r w:rsidR="006C26CF">
            <w:t xml:space="preserve"> user has entered in a route, their query is passed through to the PTV </w:t>
          </w:r>
          <w:r>
            <w:t xml:space="preserve">REST </w:t>
          </w:r>
          <w:r w:rsidR="006C26CF">
            <w:t>API</w:t>
          </w:r>
          <w:r>
            <w:t xml:space="preserve">. A series of HTTP requests </w:t>
          </w:r>
          <w:r w:rsidR="0011505D">
            <w:t>is</w:t>
          </w:r>
          <w:r>
            <w:t xml:space="preserve"> then sent off to</w:t>
          </w:r>
          <w:r w:rsidR="006C26CF">
            <w:t xml:space="preserve"> generate</w:t>
          </w:r>
          <w:r>
            <w:t xml:space="preserve"> </w:t>
          </w:r>
          <w:r w:rsidR="006C26CF">
            <w:t>the actual route ID</w:t>
          </w:r>
          <w:r>
            <w:t>, direction ID</w:t>
          </w:r>
          <w:r w:rsidR="004F39E1">
            <w:t>/</w:t>
          </w:r>
          <w:r>
            <w:t>name and Departures. The nearest stop</w:t>
          </w:r>
          <w:r w:rsidR="0039352A">
            <w:t>s list</w:t>
          </w:r>
          <w:r>
            <w:t xml:space="preserve"> is</w:t>
          </w:r>
          <w:r w:rsidR="0011505D">
            <w:t xml:space="preserve"> then</w:t>
          </w:r>
          <w:r>
            <w:t xml:space="preserve"> </w:t>
          </w:r>
          <w:r w:rsidR="0039352A">
            <w:t>generated by</w:t>
          </w:r>
          <w:r>
            <w:t xml:space="preserve"> using the location services</w:t>
          </w:r>
          <w:r w:rsidR="0011505D">
            <w:t xml:space="preserve"> provided by the</w:t>
          </w:r>
          <w:r>
            <w:t xml:space="preserve"> Google Maps API in conjunction with PTV’s nearby Stops Request. This list of stops is then compared to the route and direction of the stops the user has searched for</w:t>
          </w:r>
          <w:r w:rsidR="00D205F8">
            <w:t>. T</w:t>
          </w:r>
          <w:r>
            <w:t xml:space="preserve">he stop with the shortest distance </w:t>
          </w:r>
          <w:r w:rsidR="00D205F8">
            <w:t xml:space="preserve">in the direction specified </w:t>
          </w:r>
          <w:r>
            <w:t>is</w:t>
          </w:r>
          <w:r w:rsidR="00D205F8">
            <w:t xml:space="preserve"> then</w:t>
          </w:r>
          <w:r>
            <w:t xml:space="preserve"> returned</w:t>
          </w:r>
          <w:r w:rsidR="0011505D">
            <w:t xml:space="preserve">. </w:t>
          </w:r>
          <w:r w:rsidR="00503124">
            <w:t>The Stop information (route name,</w:t>
          </w:r>
          <w:r w:rsidR="00D205F8">
            <w:t xml:space="preserve"> direction name,</w:t>
          </w:r>
          <w:r w:rsidR="00503124">
            <w:t xml:space="preserve"> stop ID, latitude and longitude) is then stored in Firebase’s Real Time Data Base (figure 4).</w:t>
          </w:r>
          <w:r>
            <w:t xml:space="preserve"> </w:t>
          </w:r>
        </w:p>
        <w:p w:rsidR="005F7318" w:rsidRDefault="0029759B" w:rsidP="006C26CF">
          <w:r>
            <w:rPr>
              <w:noProof/>
            </w:rPr>
            <w:lastRenderedPageBreak/>
            <mc:AlternateContent>
              <mc:Choice Requires="wps">
                <w:drawing>
                  <wp:anchor distT="0" distB="0" distL="114300" distR="114300" simplePos="0" relativeHeight="251664384" behindDoc="0" locked="0" layoutInCell="1" allowOverlap="1" wp14:anchorId="5449F9DF" wp14:editId="3503B6DB">
                    <wp:simplePos x="0" y="0"/>
                    <wp:positionH relativeFrom="column">
                      <wp:posOffset>-127181</wp:posOffset>
                    </wp:positionH>
                    <wp:positionV relativeFrom="paragraph">
                      <wp:posOffset>1592852</wp:posOffset>
                    </wp:positionV>
                    <wp:extent cx="6031149" cy="301557"/>
                    <wp:effectExtent l="0" t="0" r="1905" b="3810"/>
                    <wp:wrapNone/>
                    <wp:docPr id="20" name="Text Box 20"/>
                    <wp:cNvGraphicFramePr/>
                    <a:graphic xmlns:a="http://schemas.openxmlformats.org/drawingml/2006/main">
                      <a:graphicData uri="http://schemas.microsoft.com/office/word/2010/wordprocessingShape">
                        <wps:wsp>
                          <wps:cNvSpPr txBox="1"/>
                          <wps:spPr>
                            <a:xfrm>
                              <a:off x="0" y="0"/>
                              <a:ext cx="6031149" cy="301557"/>
                            </a:xfrm>
                            <a:prstGeom prst="rect">
                              <a:avLst/>
                            </a:prstGeom>
                            <a:solidFill>
                              <a:schemeClr val="lt1"/>
                            </a:solidFill>
                            <a:ln w="6350">
                              <a:noFill/>
                            </a:ln>
                          </wps:spPr>
                          <wps:txbx>
                            <w:txbxContent>
                              <w:p w:rsidR="0039352A" w:rsidRPr="00D205F8" w:rsidRDefault="0039352A" w:rsidP="00D205F8">
                                <w:pPr>
                                  <w:rPr>
                                    <w:sz w:val="18"/>
                                    <w:szCs w:val="18"/>
                                  </w:rPr>
                                </w:pPr>
                                <w:r w:rsidRPr="00D205F8">
                                  <w:rPr>
                                    <w:sz w:val="18"/>
                                    <w:szCs w:val="18"/>
                                  </w:rPr>
                                  <w:t>Figure 4: (left) Search call being updated in Firebase’s real time database. (right) Search call information that was recorded.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9F9DF" id="Text Box 20" o:spid="_x0000_s1032" type="#_x0000_t202" style="position:absolute;margin-left:-10pt;margin-top:125.4pt;width:474.9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" fillcolor="white [3201]" stroked="f" strokeweight=".5pt">
                    <v:textbox>
                      <w:txbxContent>
                        <w:p w:rsidR="0039352A" w:rsidRPr="00D205F8" w:rsidRDefault="0039352A" w:rsidP="00D205F8">
                          <w:pPr>
                            <w:rPr>
                              <w:sz w:val="18"/>
                              <w:szCs w:val="18"/>
                            </w:rPr>
                          </w:pPr>
                          <w:r w:rsidRPr="00D205F8">
                            <w:rPr>
                              <w:sz w:val="18"/>
                              <w:szCs w:val="18"/>
                            </w:rPr>
                            <w:t>Figure 4: (left) Search call being updated in Firebase’s real time database. (right) Search call information that was recorded.</w:t>
                          </w:r>
                        </w:p>
                      </w:txbxContent>
                    </v:textbox>
                  </v:shape>
                </w:pict>
              </mc:Fallback>
            </mc:AlternateContent>
          </w:r>
          <w:r w:rsidR="005F7318">
            <w:rPr>
              <w:noProof/>
            </w:rPr>
            <w:drawing>
              <wp:inline distT="0" distB="0" distL="0" distR="0">
                <wp:extent cx="2302005" cy="1575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8 at 11.53.26 am.png"/>
                        <pic:cNvPicPr/>
                      </pic:nvPicPr>
                      <pic:blipFill rotWithShape="1">
                        <a:blip r:embed="rId14">
                          <a:extLst>
                            <a:ext uri="{28A0092B-C50C-407E-A947-70E740481C1C}">
                              <a14:useLocalDpi xmlns:a14="http://schemas.microsoft.com/office/drawing/2010/main" val="0"/>
                            </a:ext>
                          </a:extLst>
                        </a:blip>
                        <a:srcRect l="1778" r="37977" b="18852"/>
                        <a:stretch/>
                      </pic:blipFill>
                      <pic:spPr bwMode="auto">
                        <a:xfrm>
                          <a:off x="0" y="0"/>
                          <a:ext cx="2309438" cy="1580617"/>
                        </a:xfrm>
                        <a:prstGeom prst="rect">
                          <a:avLst/>
                        </a:prstGeom>
                        <a:ln>
                          <a:noFill/>
                        </a:ln>
                        <a:extLst>
                          <a:ext uri="{53640926-AAD7-44D8-BBD7-CCE9431645EC}">
                            <a14:shadowObscured xmlns:a14="http://schemas.microsoft.com/office/drawing/2010/main"/>
                          </a:ext>
                        </a:extLst>
                      </pic:spPr>
                    </pic:pic>
                  </a:graphicData>
                </a:graphic>
              </wp:inline>
            </w:drawing>
          </w:r>
          <w:r w:rsidR="005F7318">
            <w:rPr>
              <w:noProof/>
            </w:rPr>
            <w:drawing>
              <wp:inline distT="0" distB="0" distL="0" distR="0">
                <wp:extent cx="2587664" cy="192028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8 at 11.53.3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3529" cy="1954321"/>
                        </a:xfrm>
                        <a:prstGeom prst="rect">
                          <a:avLst/>
                        </a:prstGeom>
                      </pic:spPr>
                    </pic:pic>
                  </a:graphicData>
                </a:graphic>
              </wp:inline>
            </w:drawing>
          </w:r>
        </w:p>
        <w:p w:rsidR="006A2560" w:rsidRDefault="004F39E1" w:rsidP="0066773B">
          <w:r>
            <w:rPr>
              <w:noProof/>
            </w:rPr>
            <mc:AlternateContent>
              <mc:Choice Requires="wps">
                <w:drawing>
                  <wp:anchor distT="0" distB="0" distL="114300" distR="114300" simplePos="0" relativeHeight="251660288" behindDoc="1" locked="0" layoutInCell="1" allowOverlap="1">
                    <wp:simplePos x="0" y="0"/>
                    <wp:positionH relativeFrom="column">
                      <wp:posOffset>-136525</wp:posOffset>
                    </wp:positionH>
                    <wp:positionV relativeFrom="paragraph">
                      <wp:posOffset>615950</wp:posOffset>
                    </wp:positionV>
                    <wp:extent cx="1011555" cy="3676015"/>
                    <wp:effectExtent l="0" t="0" r="4445" b="0"/>
                    <wp:wrapTight wrapText="bothSides">
                      <wp:wrapPolygon edited="0">
                        <wp:start x="0" y="0"/>
                        <wp:lineTo x="0" y="21492"/>
                        <wp:lineTo x="21424" y="21492"/>
                        <wp:lineTo x="21424" y="0"/>
                        <wp:lineTo x="0" y="0"/>
                      </wp:wrapPolygon>
                    </wp:wrapTight>
                    <wp:docPr id="18" name="Rectangle 18"/>
                    <wp:cNvGraphicFramePr/>
                    <a:graphic xmlns:a="http://schemas.openxmlformats.org/drawingml/2006/main">
                      <a:graphicData uri="http://schemas.microsoft.com/office/word/2010/wordprocessingShape">
                        <wps:wsp>
                          <wps:cNvSpPr/>
                          <wps:spPr>
                            <a:xfrm>
                              <a:off x="0" y="0"/>
                              <a:ext cx="1011555" cy="36760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6C7C" id="Rectangle 18" o:spid="_x0000_s1026" style="position:absolute;margin-left:-10.75pt;margin-top:48.5pt;width:79.65pt;height:289.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" fillcolor="white [3212]" stroked="f" strokeweight="1pt">
                    <w10:wrap type="tight"/>
                  </v:rect>
                </w:pict>
              </mc:Fallback>
            </mc:AlternateContent>
          </w:r>
          <w:r>
            <w:rPr>
              <w:noProof/>
            </w:rPr>
            <mc:AlternateContent>
              <mc:Choice Requires="wpg">
                <w:drawing>
                  <wp:anchor distT="0" distB="0" distL="114300" distR="114300" simplePos="0" relativeHeight="251659264" behindDoc="1" locked="0" layoutInCell="1" allowOverlap="1" wp14:anchorId="63854FF9">
                    <wp:simplePos x="0" y="0"/>
                    <wp:positionH relativeFrom="margin">
                      <wp:posOffset>1050290</wp:posOffset>
                    </wp:positionH>
                    <wp:positionV relativeFrom="paragraph">
                      <wp:posOffset>596265</wp:posOffset>
                    </wp:positionV>
                    <wp:extent cx="3440430" cy="3709670"/>
                    <wp:effectExtent l="0" t="0" r="1270" b="0"/>
                    <wp:wrapTight wrapText="bothSides">
                      <wp:wrapPolygon edited="0">
                        <wp:start x="80" y="0"/>
                        <wp:lineTo x="0" y="18413"/>
                        <wp:lineTo x="0" y="21519"/>
                        <wp:lineTo x="9648" y="21519"/>
                        <wp:lineTo x="21528" y="21519"/>
                        <wp:lineTo x="21528" y="18339"/>
                        <wp:lineTo x="21289" y="0"/>
                        <wp:lineTo x="80" y="0"/>
                      </wp:wrapPolygon>
                    </wp:wrapTight>
                    <wp:docPr id="17" name="Group 17"/>
                    <wp:cNvGraphicFramePr/>
                    <a:graphic xmlns:a="http://schemas.openxmlformats.org/drawingml/2006/main">
                      <a:graphicData uri="http://schemas.microsoft.com/office/word/2010/wordprocessingGroup">
                        <wpg:wgp>
                          <wpg:cNvGrpSpPr/>
                          <wpg:grpSpPr>
                            <a:xfrm>
                              <a:off x="0" y="0"/>
                              <a:ext cx="3440430" cy="3709670"/>
                              <a:chOff x="0" y="0"/>
                              <a:chExt cx="3871609" cy="4027252"/>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69268" y="0"/>
                                <a:ext cx="1638935" cy="3374390"/>
                              </a:xfrm>
                              <a:prstGeom prst="rect">
                                <a:avLst/>
                              </a:prstGeom>
                            </pic:spPr>
                          </pic:pic>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8638" y="0"/>
                                <a:ext cx="1633855" cy="3364230"/>
                              </a:xfrm>
                              <a:prstGeom prst="rect">
                                <a:avLst/>
                              </a:prstGeom>
                            </pic:spPr>
                          </pic:pic>
                          <wps:wsp>
                            <wps:cNvPr id="15" name="Text Box 15"/>
                            <wps:cNvSpPr txBox="1"/>
                            <wps:spPr>
                              <a:xfrm>
                                <a:off x="0" y="3433864"/>
                                <a:ext cx="1721796" cy="593388"/>
                              </a:xfrm>
                              <a:prstGeom prst="rect">
                                <a:avLst/>
                              </a:prstGeom>
                              <a:solidFill>
                                <a:schemeClr val="lt1"/>
                              </a:solidFill>
                              <a:ln w="6350">
                                <a:noFill/>
                              </a:ln>
                            </wps:spPr>
                            <wps:txbx>
                              <w:txbxContent>
                                <w:p w:rsidR="0039352A" w:rsidRPr="00D205F8" w:rsidRDefault="0039352A" w:rsidP="004F39E1">
                                  <w:pPr>
                                    <w:rPr>
                                      <w:sz w:val="18"/>
                                      <w:szCs w:val="18"/>
                                    </w:rPr>
                                  </w:pPr>
                                  <w:r w:rsidRPr="00D205F8">
                                    <w:rPr>
                                      <w:sz w:val="18"/>
                                      <w:szCs w:val="18"/>
                                    </w:rPr>
                                    <w:t>Figure 5: Bus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149813" y="3424136"/>
                                <a:ext cx="1721796" cy="593388"/>
                              </a:xfrm>
                              <a:prstGeom prst="rect">
                                <a:avLst/>
                              </a:prstGeom>
                              <a:solidFill>
                                <a:schemeClr val="lt1"/>
                              </a:solidFill>
                              <a:ln w="6350">
                                <a:noFill/>
                              </a:ln>
                            </wps:spPr>
                            <wps:txbx>
                              <w:txbxContent>
                                <w:p w:rsidR="0039352A" w:rsidRPr="00D205F8" w:rsidRDefault="0039352A" w:rsidP="004F39E1">
                                  <w:pPr>
                                    <w:rPr>
                                      <w:sz w:val="18"/>
                                      <w:szCs w:val="18"/>
                                    </w:rPr>
                                  </w:pPr>
                                  <w:r w:rsidRPr="00D205F8">
                                    <w:rPr>
                                      <w:sz w:val="18"/>
                                      <w:szCs w:val="18"/>
                                    </w:rPr>
                                    <w:t>Figure 6: Tram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854FF9" id="Group 17" o:spid="_x0000_s1033" style="position:absolute;margin-left:82.7pt;margin-top:46.95pt;width:270.9pt;height:292.1pt;z-index:-251657216;mso-position-horizontal-relative:margin;mso-position-vertical-relative:text" coordsize="38716,4027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">
                    <v:shape id="Picture 11" o:spid="_x0000_s1034" type="#_x0000_t75" style="position:absolute;left:21692;width:16390;height:33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">
                      <v:imagedata r:id="rId18" o:title=""/>
                    </v:shape>
                    <v:shape id="Picture 10" o:spid="_x0000_s1035" type="#_x0000_t75" style="position:absolute;left:486;width:16338;height:336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">
                      <v:imagedata r:id="rId19" o:title=""/>
                    </v:shape>
                    <v:shape id="Text Box 15" o:spid="_x0000_s1036" type="#_x0000_t202" style="position:absolute;top:34338;width:17217;height:5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rsidR="0039352A" w:rsidRPr="00D205F8" w:rsidRDefault="0039352A" w:rsidP="004F39E1">
                            <w:pPr>
                              <w:rPr>
                                <w:sz w:val="18"/>
                                <w:szCs w:val="18"/>
                              </w:rPr>
                            </w:pPr>
                            <w:r w:rsidRPr="00D205F8">
                              <w:rPr>
                                <w:sz w:val="18"/>
                                <w:szCs w:val="18"/>
                              </w:rPr>
                              <w:t>Figure 5: Bus Search Result</w:t>
                            </w:r>
                          </w:p>
                        </w:txbxContent>
                      </v:textbox>
                    </v:shape>
                    <v:shape id="Text Box 16" o:spid="_x0000_s1037" type="#_x0000_t202" style="position:absolute;left:21498;top:34241;width:17218;height:5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39352A" w:rsidRPr="00D205F8" w:rsidRDefault="0039352A" w:rsidP="004F39E1">
                            <w:pPr>
                              <w:rPr>
                                <w:sz w:val="18"/>
                                <w:szCs w:val="18"/>
                              </w:rPr>
                            </w:pPr>
                            <w:r w:rsidRPr="00D205F8">
                              <w:rPr>
                                <w:sz w:val="18"/>
                                <w:szCs w:val="18"/>
                              </w:rPr>
                              <w:t>Figure 6: Tram Search Result</w:t>
                            </w:r>
                          </w:p>
                        </w:txbxContent>
                      </v:textbox>
                    </v:shape>
                    <w10:wrap type="tight" anchorx="margin"/>
                  </v:group>
                </w:pict>
              </mc:Fallback>
            </mc:AlternateContent>
          </w:r>
          <w:r w:rsidR="00B04614">
            <w:t xml:space="preserve">The position of the stop is then </w:t>
          </w:r>
          <w:r w:rsidR="00503124">
            <w:t xml:space="preserve">marked, and the Google Directions API will return </w:t>
          </w:r>
          <w:r w:rsidR="0011505D">
            <w:t>the</w:t>
          </w:r>
          <w:r w:rsidR="00503124">
            <w:t xml:space="preserve"> distance</w:t>
          </w:r>
          <w:r w:rsidR="0011505D">
            <w:t xml:space="preserve"> and a</w:t>
          </w:r>
          <w:r w:rsidR="00D205F8">
            <w:t xml:space="preserve"> polyline showing </w:t>
          </w:r>
          <w:r w:rsidR="0011505D">
            <w:t xml:space="preserve">the </w:t>
          </w:r>
          <w:r w:rsidR="00D205F8">
            <w:t xml:space="preserve">directions </w:t>
          </w:r>
          <w:r w:rsidR="00503124">
            <w:t>and walking time to that stop (figure 5 and 6).</w:t>
          </w:r>
        </w:p>
        <w:p w:rsidR="0029759B" w:rsidRDefault="0011505D" w:rsidP="0066773B">
          <w:r>
            <w:rPr>
              <w:noProof/>
            </w:rPr>
            <mc:AlternateContent>
              <mc:Choice Requires="wps">
                <w:drawing>
                  <wp:anchor distT="0" distB="0" distL="114300" distR="114300" simplePos="0" relativeHeight="251662336" behindDoc="1" locked="0" layoutInCell="1" allowOverlap="1" wp14:anchorId="2041DC94" wp14:editId="19B7DA22">
                    <wp:simplePos x="0" y="0"/>
                    <wp:positionH relativeFrom="column">
                      <wp:posOffset>4719955</wp:posOffset>
                    </wp:positionH>
                    <wp:positionV relativeFrom="paragraph">
                      <wp:posOffset>219710</wp:posOffset>
                    </wp:positionV>
                    <wp:extent cx="1105535" cy="3729990"/>
                    <wp:effectExtent l="0" t="0" r="0" b="3810"/>
                    <wp:wrapTight wrapText="bothSides">
                      <wp:wrapPolygon edited="0">
                        <wp:start x="0" y="0"/>
                        <wp:lineTo x="0" y="21549"/>
                        <wp:lineTo x="21339" y="21549"/>
                        <wp:lineTo x="21339" y="0"/>
                        <wp:lineTo x="0" y="0"/>
                      </wp:wrapPolygon>
                    </wp:wrapTight>
                    <wp:docPr id="19" name="Rectangle 19"/>
                    <wp:cNvGraphicFramePr/>
                    <a:graphic xmlns:a="http://schemas.openxmlformats.org/drawingml/2006/main">
                      <a:graphicData uri="http://schemas.microsoft.com/office/word/2010/wordprocessingShape">
                        <wps:wsp>
                          <wps:cNvSpPr/>
                          <wps:spPr>
                            <a:xfrm>
                              <a:off x="0" y="0"/>
                              <a:ext cx="1105535" cy="3729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9B97" id="Rectangle 19" o:spid="_x0000_s1026" style="position:absolute;margin-left:371.65pt;margin-top:17.3pt;width:87.05pt;height:293.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" fillcolor="white [3212]" stroked="f" strokeweight="1pt">
                    <w10:wrap type="tight"/>
                  </v:rect>
                </w:pict>
              </mc:Fallback>
            </mc:AlternateContent>
          </w:r>
          <w:r w:rsidR="00503124">
            <w:t>The walking time is then compared to the departure time and a message</w:t>
          </w:r>
          <w:r w:rsidR="00B04614">
            <w:t xml:space="preserve"> </w:t>
          </w:r>
          <w:r w:rsidR="00503124">
            <w:t xml:space="preserve">will be displayed according to whether or </w:t>
          </w:r>
          <w:r>
            <w:t>a user will</w:t>
          </w:r>
          <w:r w:rsidR="00503124">
            <w:t xml:space="preserve"> make </w:t>
          </w:r>
          <w:r>
            <w:t xml:space="preserve">a certain </w:t>
          </w:r>
          <w:r w:rsidR="00503124">
            <w:t>Bus or Tr</w:t>
          </w:r>
          <w:r w:rsidR="006A2560">
            <w:t>am.</w:t>
          </w:r>
          <w:r w:rsidR="00510388">
            <w:t xml:space="preserve"> The departures displayed run on an internal timer, which should give accurate updates to the time to arrival. The user can refresh the departures by either swiping down on the view or re-pressing the direction button.</w:t>
          </w:r>
          <w:r>
            <w:t xml:space="preserve"> A summary of all the calls to the PTV API is listed in table 1.</w:t>
          </w:r>
          <w:r w:rsidR="0029759B">
            <w:br/>
          </w:r>
        </w:p>
        <w:p w:rsidR="006A2560" w:rsidRDefault="006A2560" w:rsidP="00354246">
          <w:pPr>
            <w:pStyle w:val="Heading2"/>
          </w:pPr>
          <w:bookmarkStart w:id="7" w:name="_Toc21188292"/>
          <w:r w:rsidRPr="006A2560">
            <w:t>Nearby Stops:</w:t>
          </w:r>
          <w:bookmarkEnd w:id="7"/>
        </w:p>
        <w:p w:rsidR="00E050E4" w:rsidRDefault="006A2560" w:rsidP="0029759B">
          <w:r>
            <w:t xml:space="preserve">The other way a user can get stop information is by </w:t>
          </w:r>
          <w:r w:rsidR="0011505D">
            <w:t>pressing</w:t>
          </w:r>
          <w:r w:rsidR="0029759B">
            <w:t xml:space="preserve"> the menu </w:t>
          </w:r>
          <w:r w:rsidR="0011505D">
            <w:t xml:space="preserve">icon </w:t>
          </w:r>
          <w:r w:rsidR="0029759B">
            <w:t>and</w:t>
          </w:r>
          <w:r w:rsidR="0011505D">
            <w:t xml:space="preserve"> subsequently</w:t>
          </w:r>
          <w:r w:rsidR="0029759B">
            <w:t xml:space="preserve"> pressing on the </w:t>
          </w:r>
          <w:r w:rsidR="00510388">
            <w:t>show</w:t>
          </w:r>
          <w:r w:rsidR="0029759B">
            <w:t xml:space="preserve"> stops menu item (figure 7). This</w:t>
          </w:r>
          <w:r w:rsidR="0039352A">
            <w:t xml:space="preserve"> will then display (initially) the 20 closest stops for a tram or bus to the user (figure 8). If the user wants to change how many nearby stops are displayed, </w:t>
          </w:r>
          <w:r w:rsidR="0011505D">
            <w:t xml:space="preserve">they can </w:t>
          </w:r>
          <w:r w:rsidR="0039352A">
            <w:t>press the change stops menu item and use the slider to limit or increase the number of stops that they can display and press on, or they can search (figure 9).</w:t>
          </w:r>
        </w:p>
        <w:p w:rsidR="005675CD" w:rsidRDefault="00C965FE" w:rsidP="005675CD">
          <w:r>
            <w:rPr>
              <w:noProof/>
            </w:rPr>
            <w:lastRenderedPageBreak/>
            <mc:AlternateContent>
              <mc:Choice Requires="wps">
                <w:drawing>
                  <wp:anchor distT="0" distB="0" distL="114300" distR="114300" simplePos="0" relativeHeight="251666432" behindDoc="0" locked="0" layoutInCell="1" allowOverlap="1" wp14:anchorId="7866D028" wp14:editId="1B4C83DF">
                    <wp:simplePos x="0" y="0"/>
                    <wp:positionH relativeFrom="column">
                      <wp:posOffset>-19455</wp:posOffset>
                    </wp:positionH>
                    <wp:positionV relativeFrom="paragraph">
                      <wp:posOffset>3381982</wp:posOffset>
                    </wp:positionV>
                    <wp:extent cx="1721795" cy="758757"/>
                    <wp:effectExtent l="0" t="0" r="5715" b="3810"/>
                    <wp:wrapNone/>
                    <wp:docPr id="24" name="Text Box 24"/>
                    <wp:cNvGraphicFramePr/>
                    <a:graphic xmlns:a="http://schemas.openxmlformats.org/drawingml/2006/main">
                      <a:graphicData uri="http://schemas.microsoft.com/office/word/2010/wordprocessingShape">
                        <wps:wsp>
                          <wps:cNvSpPr txBox="1"/>
                          <wps:spPr>
                            <a:xfrm>
                              <a:off x="0" y="0"/>
                              <a:ext cx="1721795" cy="758757"/>
                            </a:xfrm>
                            <a:prstGeom prst="rect">
                              <a:avLst/>
                            </a:prstGeom>
                            <a:solidFill>
                              <a:schemeClr val="lt1"/>
                            </a:solidFill>
                            <a:ln w="6350">
                              <a:noFill/>
                            </a:ln>
                          </wps:spPr>
                          <wps:txbx>
                            <w:txbxContent>
                              <w:p w:rsidR="00A71851" w:rsidRPr="00D205F8" w:rsidRDefault="00A71851" w:rsidP="00A71851">
                                <w:pPr>
                                  <w:rPr>
                                    <w:sz w:val="18"/>
                                    <w:szCs w:val="18"/>
                                  </w:rPr>
                                </w:pPr>
                                <w:r w:rsidRPr="00D205F8">
                                  <w:rPr>
                                    <w:sz w:val="18"/>
                                    <w:szCs w:val="18"/>
                                  </w:rPr>
                                  <w:t xml:space="preserve">Figure </w:t>
                                </w:r>
                                <w:r>
                                  <w:rPr>
                                    <w:sz w:val="18"/>
                                    <w:szCs w:val="18"/>
                                  </w:rPr>
                                  <w:t>7</w:t>
                                </w:r>
                                <w:r w:rsidRPr="00D205F8">
                                  <w:rPr>
                                    <w:sz w:val="18"/>
                                    <w:szCs w:val="18"/>
                                  </w:rPr>
                                  <w:t xml:space="preserve">: </w:t>
                                </w:r>
                                <w:r>
                                  <w:rPr>
                                    <w:sz w:val="18"/>
                                    <w:szCs w:val="18"/>
                                  </w:rPr>
                                  <w:t>Show stops and change stops menu items.</w:t>
                                </w:r>
                                <w:r w:rsidR="00C965FE">
                                  <w:rPr>
                                    <w:sz w:val="18"/>
                                    <w:szCs w:val="18"/>
                                  </w:rPr>
                                  <w:t xml:space="preserve"> Also shows the switch to trams button</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6D028" id="Text Box 24" o:spid="_x0000_s1038" type="#_x0000_t202" style="position:absolute;margin-left:-1.55pt;margin-top:266.3pt;width:135.55pt;height:5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" fillcolor="white [3201]" stroked="f" strokeweight=".5pt">
                    <v:textbox>
                      <w:txbxContent>
                        <w:p w:rsidR="00A71851" w:rsidRPr="00D205F8" w:rsidRDefault="00A71851" w:rsidP="00A71851">
                          <w:pPr>
                            <w:rPr>
                              <w:sz w:val="18"/>
                              <w:szCs w:val="18"/>
                            </w:rPr>
                          </w:pPr>
                          <w:r w:rsidRPr="00D205F8">
                            <w:rPr>
                              <w:sz w:val="18"/>
                              <w:szCs w:val="18"/>
                            </w:rPr>
                            <w:t xml:space="preserve">Figure </w:t>
                          </w:r>
                          <w:r>
                            <w:rPr>
                              <w:sz w:val="18"/>
                              <w:szCs w:val="18"/>
                            </w:rPr>
                            <w:t>7</w:t>
                          </w:r>
                          <w:r w:rsidRPr="00D205F8">
                            <w:rPr>
                              <w:sz w:val="18"/>
                              <w:szCs w:val="18"/>
                            </w:rPr>
                            <w:t xml:space="preserve">: </w:t>
                          </w:r>
                          <w:r>
                            <w:rPr>
                              <w:sz w:val="18"/>
                              <w:szCs w:val="18"/>
                            </w:rPr>
                            <w:t>Show stops and change stops menu items.</w:t>
                          </w:r>
                          <w:r w:rsidR="00C965FE">
                            <w:rPr>
                              <w:sz w:val="18"/>
                              <w:szCs w:val="18"/>
                            </w:rPr>
                            <w:t xml:space="preserve"> Also shows the switch to trams button</w:t>
                          </w:r>
                          <w:r>
                            <w:rPr>
                              <w:sz w:val="18"/>
                              <w:szCs w:val="18"/>
                            </w:rPr>
                            <w:t xml:space="preserve"> </w:t>
                          </w:r>
                        </w:p>
                      </w:txbxContent>
                    </v:textbox>
                  </v:shape>
                </w:pict>
              </mc:Fallback>
            </mc:AlternateContent>
          </w:r>
          <w:r w:rsidR="00A71851">
            <w:rPr>
              <w:noProof/>
            </w:rPr>
            <mc:AlternateContent>
              <mc:Choice Requires="wps">
                <w:drawing>
                  <wp:anchor distT="0" distB="0" distL="114300" distR="114300" simplePos="0" relativeHeight="251670528" behindDoc="0" locked="0" layoutInCell="1" allowOverlap="1" wp14:anchorId="7FA83545" wp14:editId="7310883B">
                    <wp:simplePos x="0" y="0"/>
                    <wp:positionH relativeFrom="column">
                      <wp:posOffset>3706237</wp:posOffset>
                    </wp:positionH>
                    <wp:positionV relativeFrom="paragraph">
                      <wp:posOffset>3391711</wp:posOffset>
                    </wp:positionV>
                    <wp:extent cx="1682885" cy="554476"/>
                    <wp:effectExtent l="0" t="0" r="6350" b="4445"/>
                    <wp:wrapNone/>
                    <wp:docPr id="26" name="Text Box 26"/>
                    <wp:cNvGraphicFramePr/>
                    <a:graphic xmlns:a="http://schemas.openxmlformats.org/drawingml/2006/main">
                      <a:graphicData uri="http://schemas.microsoft.com/office/word/2010/wordprocessingShape">
                        <wps:wsp>
                          <wps:cNvSpPr txBox="1"/>
                          <wps:spPr>
                            <a:xfrm>
                              <a:off x="0" y="0"/>
                              <a:ext cx="1682885" cy="554476"/>
                            </a:xfrm>
                            <a:prstGeom prst="rect">
                              <a:avLst/>
                            </a:prstGeom>
                            <a:solidFill>
                              <a:schemeClr val="lt1"/>
                            </a:solidFill>
                            <a:ln w="6350">
                              <a:noFill/>
                            </a:ln>
                          </wps:spPr>
                          <wps:txbx>
                            <w:txbxContent>
                              <w:p w:rsidR="00A71851" w:rsidRPr="00D205F8" w:rsidRDefault="00A71851" w:rsidP="00A71851">
                                <w:pPr>
                                  <w:rPr>
                                    <w:sz w:val="18"/>
                                    <w:szCs w:val="18"/>
                                  </w:rPr>
                                </w:pPr>
                                <w:r w:rsidRPr="00D205F8">
                                  <w:rPr>
                                    <w:sz w:val="18"/>
                                    <w:szCs w:val="18"/>
                                  </w:rPr>
                                  <w:t xml:space="preserve">Figure </w:t>
                                </w:r>
                                <w:r>
                                  <w:rPr>
                                    <w:sz w:val="18"/>
                                    <w:szCs w:val="18"/>
                                  </w:rPr>
                                  <w:t>9</w:t>
                                </w:r>
                                <w:r w:rsidRPr="00D205F8">
                                  <w:rPr>
                                    <w:sz w:val="18"/>
                                    <w:szCs w:val="18"/>
                                  </w:rPr>
                                  <w:t xml:space="preserve">: </w:t>
                                </w:r>
                                <w:r>
                                  <w:rPr>
                                    <w:sz w:val="18"/>
                                    <w:szCs w:val="18"/>
                                  </w:rPr>
                                  <w:t>Change number of nearby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3545" id="Text Box 26" o:spid="_x0000_s1039" type="#_x0000_t202" style="position:absolute;margin-left:291.85pt;margin-top:267.05pt;width:132.5pt;height:4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" fillcolor="white [3201]" stroked="f" strokeweight=".5pt">
                    <v:textbox>
                      <w:txbxContent>
                        <w:p w:rsidR="00A71851" w:rsidRPr="00D205F8" w:rsidRDefault="00A71851" w:rsidP="00A71851">
                          <w:pPr>
                            <w:rPr>
                              <w:sz w:val="18"/>
                              <w:szCs w:val="18"/>
                            </w:rPr>
                          </w:pPr>
                          <w:r w:rsidRPr="00D205F8">
                            <w:rPr>
                              <w:sz w:val="18"/>
                              <w:szCs w:val="18"/>
                            </w:rPr>
                            <w:t xml:space="preserve">Figure </w:t>
                          </w:r>
                          <w:r>
                            <w:rPr>
                              <w:sz w:val="18"/>
                              <w:szCs w:val="18"/>
                            </w:rPr>
                            <w:t>9</w:t>
                          </w:r>
                          <w:r w:rsidRPr="00D205F8">
                            <w:rPr>
                              <w:sz w:val="18"/>
                              <w:szCs w:val="18"/>
                            </w:rPr>
                            <w:t xml:space="preserve">: </w:t>
                          </w:r>
                          <w:r>
                            <w:rPr>
                              <w:sz w:val="18"/>
                              <w:szCs w:val="18"/>
                            </w:rPr>
                            <w:t>Change number of nearby stops</w:t>
                          </w:r>
                        </w:p>
                      </w:txbxContent>
                    </v:textbox>
                  </v:shape>
                </w:pict>
              </mc:Fallback>
            </mc:AlternateContent>
          </w:r>
          <w:r w:rsidR="00A71851">
            <w:rPr>
              <w:noProof/>
            </w:rPr>
            <mc:AlternateContent>
              <mc:Choice Requires="wps">
                <w:drawing>
                  <wp:anchor distT="0" distB="0" distL="114300" distR="114300" simplePos="0" relativeHeight="251668480" behindDoc="0" locked="0" layoutInCell="1" allowOverlap="1" wp14:anchorId="42392658" wp14:editId="2580DE8E">
                    <wp:simplePos x="0" y="0"/>
                    <wp:positionH relativeFrom="column">
                      <wp:posOffset>1864468</wp:posOffset>
                    </wp:positionH>
                    <wp:positionV relativeFrom="paragraph">
                      <wp:posOffset>3397696</wp:posOffset>
                    </wp:positionV>
                    <wp:extent cx="1530041" cy="546594"/>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30041" cy="546594"/>
                            </a:xfrm>
                            <a:prstGeom prst="rect">
                              <a:avLst/>
                            </a:prstGeom>
                            <a:solidFill>
                              <a:schemeClr val="lt1"/>
                            </a:solidFill>
                            <a:ln w="6350">
                              <a:noFill/>
                            </a:ln>
                          </wps:spPr>
                          <wps:txbx>
                            <w:txbxContent>
                              <w:p w:rsidR="00A71851" w:rsidRPr="00D205F8" w:rsidRDefault="00A71851" w:rsidP="00A71851">
                                <w:pPr>
                                  <w:rPr>
                                    <w:sz w:val="18"/>
                                    <w:szCs w:val="18"/>
                                  </w:rPr>
                                </w:pPr>
                                <w:r w:rsidRPr="00D205F8">
                                  <w:rPr>
                                    <w:sz w:val="18"/>
                                    <w:szCs w:val="18"/>
                                  </w:rPr>
                                  <w:t xml:space="preserve">Figure </w:t>
                                </w:r>
                                <w:r>
                                  <w:rPr>
                                    <w:sz w:val="18"/>
                                    <w:szCs w:val="18"/>
                                  </w:rPr>
                                  <w:t>8</w:t>
                                </w:r>
                                <w:r w:rsidRPr="00D205F8">
                                  <w:rPr>
                                    <w:sz w:val="18"/>
                                    <w:szCs w:val="18"/>
                                  </w:rPr>
                                  <w:t xml:space="preserve">: </w:t>
                                </w:r>
                                <w:r>
                                  <w:rPr>
                                    <w:sz w:val="18"/>
                                    <w:szCs w:val="18"/>
                                  </w:rPr>
                                  <w:t>Show nearby Bus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92658" id="Text Box 25" o:spid="_x0000_s1040" type="#_x0000_t202" style="position:absolute;margin-left:146.8pt;margin-top:267.55pt;width:120.5pt;height:43.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" fillcolor="white [3201]" stroked="f" strokeweight=".5pt">
                    <v:textbox>
                      <w:txbxContent>
                        <w:p w:rsidR="00A71851" w:rsidRPr="00D205F8" w:rsidRDefault="00A71851" w:rsidP="00A71851">
                          <w:pPr>
                            <w:rPr>
                              <w:sz w:val="18"/>
                              <w:szCs w:val="18"/>
                            </w:rPr>
                          </w:pPr>
                          <w:r w:rsidRPr="00D205F8">
                            <w:rPr>
                              <w:sz w:val="18"/>
                              <w:szCs w:val="18"/>
                            </w:rPr>
                            <w:t xml:space="preserve">Figure </w:t>
                          </w:r>
                          <w:r>
                            <w:rPr>
                              <w:sz w:val="18"/>
                              <w:szCs w:val="18"/>
                            </w:rPr>
                            <w:t>8</w:t>
                          </w:r>
                          <w:r w:rsidRPr="00D205F8">
                            <w:rPr>
                              <w:sz w:val="18"/>
                              <w:szCs w:val="18"/>
                            </w:rPr>
                            <w:t xml:space="preserve">: </w:t>
                          </w:r>
                          <w:r>
                            <w:rPr>
                              <w:sz w:val="18"/>
                              <w:szCs w:val="18"/>
                            </w:rPr>
                            <w:t>Show nearby Bus Stops.</w:t>
                          </w:r>
                        </w:p>
                      </w:txbxContent>
                    </v:textbox>
                  </v:shape>
                </w:pict>
              </mc:Fallback>
            </mc:AlternateContent>
          </w:r>
          <w:r w:rsidR="005675CD">
            <w:rPr>
              <w:noProof/>
            </w:rPr>
            <w:drawing>
              <wp:inline distT="0" distB="0" distL="0" distR="0">
                <wp:extent cx="1595336" cy="328432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stop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5008" cy="3407170"/>
                        </a:xfrm>
                        <a:prstGeom prst="rect">
                          <a:avLst/>
                        </a:prstGeom>
                      </pic:spPr>
                    </pic:pic>
                  </a:graphicData>
                </a:graphic>
              </wp:inline>
            </w:drawing>
          </w:r>
          <w:r w:rsidR="00A71851">
            <w:t xml:space="preserve">      </w:t>
          </w:r>
          <w:r w:rsidR="00A71851">
            <w:rPr>
              <w:noProof/>
            </w:rPr>
            <w:drawing>
              <wp:inline distT="0" distB="0" distL="0" distR="0">
                <wp:extent cx="1614791" cy="332437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psaroundyoubu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0650" cy="3377608"/>
                        </a:xfrm>
                        <a:prstGeom prst="rect">
                          <a:avLst/>
                        </a:prstGeom>
                      </pic:spPr>
                    </pic:pic>
                  </a:graphicData>
                </a:graphic>
              </wp:inline>
            </w:drawing>
          </w:r>
          <w:r w:rsidR="00A71851">
            <w:t xml:space="preserve">       </w:t>
          </w:r>
          <w:r w:rsidR="00A71851">
            <w:rPr>
              <w:noProof/>
            </w:rPr>
            <w:drawing>
              <wp:inline distT="0" distB="0" distL="0" distR="0">
                <wp:extent cx="1614792" cy="332437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stop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707" cy="3425078"/>
                        </a:xfrm>
                        <a:prstGeom prst="rect">
                          <a:avLst/>
                        </a:prstGeom>
                      </pic:spPr>
                    </pic:pic>
                  </a:graphicData>
                </a:graphic>
              </wp:inline>
            </w:drawing>
          </w:r>
        </w:p>
        <w:p w:rsidR="00A71851" w:rsidRDefault="00A71851" w:rsidP="005675CD"/>
        <w:p w:rsidR="00A71851" w:rsidRDefault="00A71851" w:rsidP="005675CD"/>
        <w:p w:rsidR="00E050E4" w:rsidRDefault="00E050E4" w:rsidP="005675CD"/>
        <w:p w:rsidR="00E050E4" w:rsidRDefault="00E050E4" w:rsidP="005675CD"/>
        <w:p w:rsidR="00E050E4" w:rsidRDefault="00E050E4" w:rsidP="005675CD"/>
        <w:p w:rsidR="00E050E4" w:rsidRDefault="00E050E4" w:rsidP="005675CD"/>
        <w:p w:rsidR="0039352A" w:rsidRPr="006A2560" w:rsidRDefault="0039352A" w:rsidP="0029759B">
          <w:r>
            <w:t>If a user presses on a stop, 5 departures for that given stop are then returned to the user.</w:t>
          </w:r>
          <w:r w:rsidR="0011505D">
            <w:t xml:space="preserve"> Therefore,</w:t>
          </w:r>
          <w:r>
            <w:t xml:space="preserve"> it</w:t>
          </w:r>
          <w:r w:rsidR="0011505D">
            <w:t xml:space="preserve"> can</w:t>
          </w:r>
          <w:r>
            <w:t xml:space="preserve"> display different routes that </w:t>
          </w:r>
          <w:r w:rsidR="0011505D">
            <w:t xml:space="preserve">use that </w:t>
          </w:r>
          <w:r>
            <w:t xml:space="preserve">stop </w:t>
          </w:r>
          <w:r w:rsidR="00A71851">
            <w:t>(figure 10)</w:t>
          </w:r>
          <w:r>
            <w:t xml:space="preserve">. </w:t>
          </w:r>
          <w:r w:rsidR="0011505D">
            <w:t xml:space="preserve">Both </w:t>
          </w:r>
          <w:r>
            <w:t>the nearby stops function and the search function call the same method</w:t>
          </w:r>
          <w:r w:rsidR="0011505D">
            <w:t>s</w:t>
          </w:r>
          <w:r>
            <w:t xml:space="preserve"> to update the times until departure.</w:t>
          </w:r>
        </w:p>
        <w:p w:rsidR="006A2560" w:rsidRDefault="009E6DFE" w:rsidP="0039352A">
          <w:r>
            <w:rPr>
              <w:noProof/>
            </w:rPr>
            <w:lastRenderedPageBreak/>
            <mc:AlternateContent>
              <mc:Choice Requires="wps">
                <w:drawing>
                  <wp:anchor distT="0" distB="0" distL="114300" distR="114300" simplePos="0" relativeHeight="251672576" behindDoc="0" locked="0" layoutInCell="1" allowOverlap="1" wp14:anchorId="7C74E0CF" wp14:editId="2AE15BE3">
                    <wp:simplePos x="0" y="0"/>
                    <wp:positionH relativeFrom="column">
                      <wp:posOffset>-19455</wp:posOffset>
                    </wp:positionH>
                    <wp:positionV relativeFrom="paragraph">
                      <wp:posOffset>4230694</wp:posOffset>
                    </wp:positionV>
                    <wp:extent cx="4766553" cy="546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766553" cy="546100"/>
                            </a:xfrm>
                            <a:prstGeom prst="rect">
                              <a:avLst/>
                            </a:prstGeom>
                            <a:solidFill>
                              <a:schemeClr val="lt1"/>
                            </a:solidFill>
                            <a:ln w="6350">
                              <a:noFill/>
                            </a:ln>
                          </wps:spPr>
                          <wps:txbx>
                            <w:txbxContent>
                              <w:p w:rsidR="009E6DFE" w:rsidRPr="00D205F8" w:rsidRDefault="009E6DFE" w:rsidP="009E6DFE">
                                <w:pPr>
                                  <w:rPr>
                                    <w:sz w:val="18"/>
                                    <w:szCs w:val="18"/>
                                  </w:rPr>
                                </w:pPr>
                                <w:r w:rsidRPr="00D205F8">
                                  <w:rPr>
                                    <w:sz w:val="18"/>
                                    <w:szCs w:val="18"/>
                                  </w:rPr>
                                  <w:t xml:space="preserve">Figure </w:t>
                                </w:r>
                                <w:r>
                                  <w:rPr>
                                    <w:sz w:val="18"/>
                                    <w:szCs w:val="18"/>
                                  </w:rPr>
                                  <w:t>10</w:t>
                                </w:r>
                                <w:r w:rsidRPr="00D205F8">
                                  <w:rPr>
                                    <w:sz w:val="18"/>
                                    <w:szCs w:val="18"/>
                                  </w:rPr>
                                  <w:t>:</w:t>
                                </w:r>
                                <w:r>
                                  <w:rPr>
                                    <w:sz w:val="18"/>
                                    <w:szCs w:val="18"/>
                                  </w:rPr>
                                  <w:t xml:space="preserve"> Show stops marker click result for both </w:t>
                                </w:r>
                                <w:proofErr w:type="spellStart"/>
                                <w:r>
                                  <w:rPr>
                                    <w:sz w:val="18"/>
                                    <w:szCs w:val="18"/>
                                  </w:rPr>
                                  <w:t>trams</w:t>
                                </w:r>
                                <w:proofErr w:type="spellEnd"/>
                                <w:r>
                                  <w:rPr>
                                    <w:sz w:val="18"/>
                                    <w:szCs w:val="18"/>
                                  </w:rPr>
                                  <w:t xml:space="preserve"> and buses. Different routes are displayed as you’re not searching for a specific route.</w:t>
                                </w:r>
                              </w:p>
                              <w:p w:rsidR="009E6DFE" w:rsidRDefault="009E6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74E0CF" id="Text Box 30" o:spid="_x0000_s1041" type="#_x0000_t202" style="position:absolute;margin-left:-1.55pt;margin-top:333.15pt;width:375.3pt;height:4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" fillcolor="white [3201]" stroked="f" strokeweight=".5pt">
                    <v:textbox>
                      <w:txbxContent>
                        <w:p w:rsidR="009E6DFE" w:rsidRPr="00D205F8" w:rsidRDefault="009E6DFE" w:rsidP="009E6DFE">
                          <w:pPr>
                            <w:rPr>
                              <w:sz w:val="18"/>
                              <w:szCs w:val="18"/>
                            </w:rPr>
                          </w:pPr>
                          <w:r w:rsidRPr="00D205F8">
                            <w:rPr>
                              <w:sz w:val="18"/>
                              <w:szCs w:val="18"/>
                            </w:rPr>
                            <w:t xml:space="preserve">Figure </w:t>
                          </w:r>
                          <w:r>
                            <w:rPr>
                              <w:sz w:val="18"/>
                              <w:szCs w:val="18"/>
                            </w:rPr>
                            <w:t>10</w:t>
                          </w:r>
                          <w:r w:rsidRPr="00D205F8">
                            <w:rPr>
                              <w:sz w:val="18"/>
                              <w:szCs w:val="18"/>
                            </w:rPr>
                            <w:t>:</w:t>
                          </w:r>
                          <w:r>
                            <w:rPr>
                              <w:sz w:val="18"/>
                              <w:szCs w:val="18"/>
                            </w:rPr>
                            <w:t xml:space="preserve"> Show stops marker click result for both </w:t>
                          </w:r>
                          <w:proofErr w:type="spellStart"/>
                          <w:r>
                            <w:rPr>
                              <w:sz w:val="18"/>
                              <w:szCs w:val="18"/>
                            </w:rPr>
                            <w:t>trams</w:t>
                          </w:r>
                          <w:proofErr w:type="spellEnd"/>
                          <w:r>
                            <w:rPr>
                              <w:sz w:val="18"/>
                              <w:szCs w:val="18"/>
                            </w:rPr>
                            <w:t xml:space="preserve"> and buses. Different routes are displayed as you’re not searching for a specific route.</w:t>
                          </w:r>
                        </w:p>
                        <w:p w:rsidR="009E6DFE" w:rsidRDefault="009E6DFE"/>
                      </w:txbxContent>
                    </v:textbox>
                  </v:shape>
                </w:pict>
              </mc:Fallback>
            </mc:AlternateContent>
          </w:r>
          <w:r w:rsidR="00A71851">
            <w:rPr>
              <w:noProof/>
            </w:rPr>
            <w:drawing>
              <wp:inline distT="0" distB="0" distL="0" distR="0">
                <wp:extent cx="2027086" cy="4173166"/>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wstopsclickb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4332" cy="4208671"/>
                        </a:xfrm>
                        <a:prstGeom prst="rect">
                          <a:avLst/>
                        </a:prstGeom>
                      </pic:spPr>
                    </pic:pic>
                  </a:graphicData>
                </a:graphic>
              </wp:inline>
            </w:drawing>
          </w:r>
          <w:r w:rsidR="00A71851">
            <w:t xml:space="preserve">        </w:t>
          </w:r>
          <w:r w:rsidR="00A71851">
            <w:rPr>
              <w:noProof/>
            </w:rPr>
            <w:drawing>
              <wp:inline distT="0" distB="0" distL="0" distR="0">
                <wp:extent cx="2031570" cy="4182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wstopsclic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5601" cy="4252461"/>
                        </a:xfrm>
                        <a:prstGeom prst="rect">
                          <a:avLst/>
                        </a:prstGeom>
                      </pic:spPr>
                    </pic:pic>
                  </a:graphicData>
                </a:graphic>
              </wp:inline>
            </w:drawing>
          </w:r>
        </w:p>
        <w:p w:rsidR="009E6DFE" w:rsidRDefault="009E6DFE" w:rsidP="0039352A"/>
        <w:p w:rsidR="009E6DFE" w:rsidRPr="006A2560" w:rsidRDefault="009E6DFE" w:rsidP="0039352A"/>
        <w:p w:rsidR="006A2560" w:rsidRDefault="0039352A" w:rsidP="0039352A">
          <w:pPr>
            <w:pStyle w:val="Heading2"/>
          </w:pPr>
          <w:bookmarkStart w:id="8" w:name="_Toc21188293"/>
          <w:r>
            <w:t>Current Bus Location:</w:t>
          </w:r>
          <w:bookmarkEnd w:id="8"/>
        </w:p>
        <w:p w:rsidR="0039352A" w:rsidRPr="0039352A" w:rsidRDefault="0039352A" w:rsidP="0039352A">
          <w:r>
            <w:t>Bus Location is based on the Pattern HTTPS request (see [4]</w:t>
          </w:r>
          <w:r w:rsidR="00510388">
            <w:t xml:space="preserve"> for schema</w:t>
          </w:r>
          <w:r>
            <w:t xml:space="preserve">), </w:t>
          </w:r>
          <w:r w:rsidR="0011505D">
            <w:t>after</w:t>
          </w:r>
          <w:r>
            <w:t xml:space="preserve"> the list of times is sorted, a calculation of </w:t>
          </w:r>
          <w:r w:rsidR="0011505D">
            <w:t xml:space="preserve">to gather the minutes </w:t>
          </w:r>
          <w:r>
            <w:t>for each stop is parsed into one of two linked lists (</w:t>
          </w:r>
          <w:proofErr w:type="spellStart"/>
          <w:r>
            <w:t>priorstops</w:t>
          </w:r>
          <w:proofErr w:type="spellEnd"/>
          <w:r>
            <w:t xml:space="preserve"> or </w:t>
          </w:r>
          <w:proofErr w:type="spellStart"/>
          <w:r>
            <w:t>currentstops</w:t>
          </w:r>
          <w:proofErr w:type="spellEnd"/>
          <w:r>
            <w:t xml:space="preserve">). If the </w:t>
          </w:r>
          <w:r w:rsidR="0011505D">
            <w:t>minutes calculated</w:t>
          </w:r>
          <w:r>
            <w:t xml:space="preserve"> is less than 0 it will be parsed into the </w:t>
          </w:r>
          <w:proofErr w:type="spellStart"/>
          <w:r>
            <w:t>priorstops</w:t>
          </w:r>
          <w:proofErr w:type="spellEnd"/>
          <w:r>
            <w:t xml:space="preserve"> list, and vis versa for the </w:t>
          </w:r>
          <w:proofErr w:type="spellStart"/>
          <w:r>
            <w:t>currentstops</w:t>
          </w:r>
          <w:proofErr w:type="spellEnd"/>
          <w:r>
            <w:t xml:space="preserve"> list. The bus location is the last </w:t>
          </w:r>
          <w:r w:rsidR="0011505D">
            <w:t>‘</w:t>
          </w:r>
          <w:proofErr w:type="spellStart"/>
          <w:r>
            <w:t>LatLng</w:t>
          </w:r>
          <w:proofErr w:type="spellEnd"/>
          <w:r w:rsidR="0011505D">
            <w:t>’</w:t>
          </w:r>
          <w:r>
            <w:t xml:space="preserve"> in the </w:t>
          </w:r>
          <w:proofErr w:type="spellStart"/>
          <w:r>
            <w:t>priorstops</w:t>
          </w:r>
          <w:proofErr w:type="spellEnd"/>
          <w:r>
            <w:t xml:space="preserve"> list</w:t>
          </w:r>
          <w:r w:rsidR="007332D7">
            <w:t xml:space="preserve"> and the map camera will move to wherever the bus or trams approximate location is</w:t>
          </w:r>
          <w:r w:rsidR="00A71851">
            <w:t xml:space="preserve"> (figure 11)</w:t>
          </w:r>
          <w:r>
            <w:t>.</w:t>
          </w:r>
          <w:r w:rsidR="00510388">
            <w:t xml:space="preserve"> The Patterns HTTPS request needs a ‘run ID’ in order for it to display all its information. The run ID’s are taken from the departures which was </w:t>
          </w:r>
          <w:r w:rsidR="00510388">
            <w:t xml:space="preserve">called </w:t>
          </w:r>
          <w:r w:rsidR="00510388">
            <w:t>prior.</w:t>
          </w:r>
          <w:r w:rsidR="007332D7">
            <w:t xml:space="preserve"> Like the departures, this function also runs on a timer, however timer runs every 30 seconds as it calls the Pattern request each time.</w:t>
          </w:r>
        </w:p>
        <w:p w:rsidR="006A2560" w:rsidRDefault="00C965FE" w:rsidP="0066773B">
          <w:r>
            <w:rPr>
              <w:noProof/>
            </w:rPr>
            <w:lastRenderedPageBreak/>
            <mc:AlternateContent>
              <mc:Choice Requires="wps">
                <w:drawing>
                  <wp:anchor distT="0" distB="0" distL="114300" distR="114300" simplePos="0" relativeHeight="251674624" behindDoc="0" locked="0" layoutInCell="1" allowOverlap="1" wp14:anchorId="2AD5DD13" wp14:editId="698EDF7E">
                    <wp:simplePos x="0" y="0"/>
                    <wp:positionH relativeFrom="column">
                      <wp:posOffset>-68095</wp:posOffset>
                    </wp:positionH>
                    <wp:positionV relativeFrom="paragraph">
                      <wp:posOffset>4979913</wp:posOffset>
                    </wp:positionV>
                    <wp:extent cx="5116749" cy="546100"/>
                    <wp:effectExtent l="0" t="0" r="1905" b="0"/>
                    <wp:wrapNone/>
                    <wp:docPr id="33" name="Text Box 33"/>
                    <wp:cNvGraphicFramePr/>
                    <a:graphic xmlns:a="http://schemas.openxmlformats.org/drawingml/2006/main">
                      <a:graphicData uri="http://schemas.microsoft.com/office/word/2010/wordprocessingShape">
                        <wps:wsp>
                          <wps:cNvSpPr txBox="1"/>
                          <wps:spPr>
                            <a:xfrm>
                              <a:off x="0" y="0"/>
                              <a:ext cx="5116749" cy="546100"/>
                            </a:xfrm>
                            <a:prstGeom prst="rect">
                              <a:avLst/>
                            </a:prstGeom>
                            <a:solidFill>
                              <a:schemeClr val="lt1"/>
                            </a:solidFill>
                            <a:ln w="6350">
                              <a:noFill/>
                            </a:ln>
                          </wps:spPr>
                          <wps:txbx>
                            <w:txbxContent>
                              <w:p w:rsidR="00C965FE" w:rsidRPr="00D205F8" w:rsidRDefault="00C965FE" w:rsidP="00C965FE">
                                <w:pPr>
                                  <w:rPr>
                                    <w:sz w:val="18"/>
                                    <w:szCs w:val="18"/>
                                  </w:rPr>
                                </w:pPr>
                                <w:r w:rsidRPr="00D205F8">
                                  <w:rPr>
                                    <w:sz w:val="18"/>
                                    <w:szCs w:val="18"/>
                                  </w:rPr>
                                  <w:t xml:space="preserve">Figure </w:t>
                                </w:r>
                                <w:r>
                                  <w:rPr>
                                    <w:sz w:val="18"/>
                                    <w:szCs w:val="18"/>
                                  </w:rPr>
                                  <w:t>1</w:t>
                                </w:r>
                                <w:r>
                                  <w:rPr>
                                    <w:sz w:val="18"/>
                                    <w:szCs w:val="18"/>
                                  </w:rPr>
                                  <w:t>1</w:t>
                                </w:r>
                                <w:r w:rsidRPr="00D205F8">
                                  <w:rPr>
                                    <w:sz w:val="18"/>
                                    <w:szCs w:val="18"/>
                                  </w:rPr>
                                  <w:t>:</w:t>
                                </w:r>
                                <w:r>
                                  <w:rPr>
                                    <w:sz w:val="18"/>
                                    <w:szCs w:val="18"/>
                                  </w:rPr>
                                  <w:t xml:space="preserve"> </w:t>
                                </w:r>
                                <w:r>
                                  <w:rPr>
                                    <w:sz w:val="18"/>
                                    <w:szCs w:val="18"/>
                                  </w:rPr>
                                  <w:t xml:space="preserve">Bus and Tram approximate locations. The zoom level updates depending on how close the tram or bus is to the stop you specify or searched for. </w:t>
                                </w:r>
                              </w:p>
                              <w:p w:rsidR="00C965FE" w:rsidRDefault="00C965FE" w:rsidP="00C965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5DD13" id="Text Box 33" o:spid="_x0000_s1042" type="#_x0000_t202" style="position:absolute;margin-left:-5.35pt;margin-top:392.1pt;width:402.9pt;height:4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" fillcolor="white [3201]" stroked="f" strokeweight=".5pt">
                    <v:textbox>
                      <w:txbxContent>
                        <w:p w:rsidR="00C965FE" w:rsidRPr="00D205F8" w:rsidRDefault="00C965FE" w:rsidP="00C965FE">
                          <w:pPr>
                            <w:rPr>
                              <w:sz w:val="18"/>
                              <w:szCs w:val="18"/>
                            </w:rPr>
                          </w:pPr>
                          <w:r w:rsidRPr="00D205F8">
                            <w:rPr>
                              <w:sz w:val="18"/>
                              <w:szCs w:val="18"/>
                            </w:rPr>
                            <w:t xml:space="preserve">Figure </w:t>
                          </w:r>
                          <w:r>
                            <w:rPr>
                              <w:sz w:val="18"/>
                              <w:szCs w:val="18"/>
                            </w:rPr>
                            <w:t>1</w:t>
                          </w:r>
                          <w:r>
                            <w:rPr>
                              <w:sz w:val="18"/>
                              <w:szCs w:val="18"/>
                            </w:rPr>
                            <w:t>1</w:t>
                          </w:r>
                          <w:r w:rsidRPr="00D205F8">
                            <w:rPr>
                              <w:sz w:val="18"/>
                              <w:szCs w:val="18"/>
                            </w:rPr>
                            <w:t>:</w:t>
                          </w:r>
                          <w:r>
                            <w:rPr>
                              <w:sz w:val="18"/>
                              <w:szCs w:val="18"/>
                            </w:rPr>
                            <w:t xml:space="preserve"> </w:t>
                          </w:r>
                          <w:r>
                            <w:rPr>
                              <w:sz w:val="18"/>
                              <w:szCs w:val="18"/>
                            </w:rPr>
                            <w:t xml:space="preserve">Bus and Tram approximate locations. The zoom level updates depending on how close the tram or bus is to the stop you specify or searched for. </w:t>
                          </w:r>
                        </w:p>
                        <w:p w:rsidR="00C965FE" w:rsidRDefault="00C965FE" w:rsidP="00C965FE"/>
                      </w:txbxContent>
                    </v:textbox>
                  </v:shape>
                </w:pict>
              </mc:Fallback>
            </mc:AlternateContent>
          </w:r>
          <w:r w:rsidR="009E6DFE">
            <w:rPr>
              <w:noProof/>
            </w:rPr>
            <w:drawing>
              <wp:inline distT="0" distB="0" distL="0" distR="0">
                <wp:extent cx="2393004" cy="492648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xtboxbusclic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1549" cy="5005835"/>
                        </a:xfrm>
                        <a:prstGeom prst="rect">
                          <a:avLst/>
                        </a:prstGeom>
                      </pic:spPr>
                    </pic:pic>
                  </a:graphicData>
                </a:graphic>
              </wp:inline>
            </w:drawing>
          </w:r>
          <w:r w:rsidR="009E6DFE">
            <w:t xml:space="preserve">   </w:t>
          </w:r>
          <w:r w:rsidR="009E6DFE">
            <w:rPr>
              <w:noProof/>
            </w:rPr>
            <w:drawing>
              <wp:inline distT="0" distB="0" distL="0" distR="0">
                <wp:extent cx="2393004" cy="492648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xtboxclickt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8014" cy="4998557"/>
                        </a:xfrm>
                        <a:prstGeom prst="rect">
                          <a:avLst/>
                        </a:prstGeom>
                      </pic:spPr>
                    </pic:pic>
                  </a:graphicData>
                </a:graphic>
              </wp:inline>
            </w:drawing>
          </w:r>
        </w:p>
        <w:p w:rsidR="00C965FE" w:rsidRDefault="00C965FE" w:rsidP="0066773B"/>
        <w:p w:rsidR="00C965FE" w:rsidRDefault="00C965FE" w:rsidP="0066773B"/>
        <w:p w:rsidR="00CA2660" w:rsidRDefault="00CA2660" w:rsidP="00CA2660">
          <w:pPr>
            <w:pStyle w:val="Heading2"/>
          </w:pPr>
          <w:bookmarkStart w:id="9" w:name="_Toc21188294"/>
          <w:r w:rsidRPr="00CA2660">
            <w:t>Moving Marker Too Search:</w:t>
          </w:r>
          <w:bookmarkEnd w:id="9"/>
        </w:p>
        <w:p w:rsidR="00E050E4" w:rsidRPr="005063B2" w:rsidRDefault="00CA2660" w:rsidP="00E050E4">
          <w:r>
            <w:t xml:space="preserve">A user can also search in different locations rather than their own. They can do this by dragging the marker to a location and then using any of the previous functions. This method </w:t>
          </w:r>
          <w:r w:rsidR="0011505D">
            <w:t>allows</w:t>
          </w:r>
          <w:r>
            <w:t xml:space="preserve"> </w:t>
          </w:r>
          <w:r w:rsidR="0011505D">
            <w:t>for</w:t>
          </w:r>
          <w:r>
            <w:t xml:space="preserve"> more flexibility</w:t>
          </w:r>
          <w:r w:rsidR="0011505D">
            <w:t xml:space="preserve"> for each function</w:t>
          </w:r>
          <w:r>
            <w:t xml:space="preserve">. </w:t>
          </w:r>
          <w:r w:rsidR="0011505D">
            <w:t>This method</w:t>
          </w:r>
          <w:r>
            <w:t xml:space="preserve"> works by calling the map marker drag listener [1]. Once </w:t>
          </w:r>
          <w:r w:rsidR="0011505D">
            <w:t>the</w:t>
          </w:r>
          <w:r>
            <w:t xml:space="preserve"> user places the marker, the latitude and longitude of that point is then parsed into the nearby stops HTTPS request from the PTV API. </w:t>
          </w:r>
          <w:r w:rsidR="0011505D">
            <w:t xml:space="preserve">A user can then use the prior functions to </w:t>
          </w:r>
          <w:r>
            <w:t xml:space="preserve">search </w:t>
          </w:r>
          <w:r w:rsidR="0011505D">
            <w:t xml:space="preserve">for </w:t>
          </w:r>
          <w:r>
            <w:t xml:space="preserve">trams or buses in that area using the same logic (figure 12). </w:t>
          </w:r>
          <w:r w:rsidR="00E050E4">
            <w:t xml:space="preserve">To </w:t>
          </w:r>
          <w:r w:rsidR="00E050E4">
            <w:t>deploy the app to google play</w:t>
          </w:r>
          <w:r w:rsidR="00E050E4">
            <w:t xml:space="preserve"> refer to [7]. </w:t>
          </w:r>
        </w:p>
        <w:p w:rsidR="00CA2660" w:rsidRDefault="00CA2660" w:rsidP="00CA2660"/>
        <w:p w:rsidR="00334131" w:rsidRDefault="00334131" w:rsidP="00334131">
          <w:r>
            <w:rPr>
              <w:noProof/>
            </w:rPr>
            <w:lastRenderedPageBreak/>
            <mc:AlternateContent>
              <mc:Choice Requires="wps">
                <w:drawing>
                  <wp:anchor distT="0" distB="0" distL="114300" distR="114300" simplePos="0" relativeHeight="251676672" behindDoc="0" locked="0" layoutInCell="1" allowOverlap="1" wp14:anchorId="48C8C597" wp14:editId="595106F9">
                    <wp:simplePos x="0" y="0"/>
                    <wp:positionH relativeFrom="column">
                      <wp:posOffset>0</wp:posOffset>
                    </wp:positionH>
                    <wp:positionV relativeFrom="paragraph">
                      <wp:posOffset>4474075</wp:posOffset>
                    </wp:positionV>
                    <wp:extent cx="2208179" cy="750381"/>
                    <wp:effectExtent l="0" t="0" r="1905" b="0"/>
                    <wp:wrapNone/>
                    <wp:docPr id="35" name="Text Box 35"/>
                    <wp:cNvGraphicFramePr/>
                    <a:graphic xmlns:a="http://schemas.openxmlformats.org/drawingml/2006/main">
                      <a:graphicData uri="http://schemas.microsoft.com/office/word/2010/wordprocessingShape">
                        <wps:wsp>
                          <wps:cNvSpPr txBox="1"/>
                          <wps:spPr>
                            <a:xfrm>
                              <a:off x="0" y="0"/>
                              <a:ext cx="2208179" cy="750381"/>
                            </a:xfrm>
                            <a:prstGeom prst="rect">
                              <a:avLst/>
                            </a:prstGeom>
                            <a:solidFill>
                              <a:schemeClr val="lt1"/>
                            </a:solidFill>
                            <a:ln w="6350">
                              <a:noFill/>
                            </a:ln>
                          </wps:spPr>
                          <wps:txbx>
                            <w:txbxContent>
                              <w:p w:rsidR="00334131" w:rsidRDefault="00334131" w:rsidP="00334131">
                                <w:r>
                                  <w:rPr>
                                    <w:sz w:val="18"/>
                                    <w:szCs w:val="18"/>
                                  </w:rPr>
                                  <w:t>Figure 12: Nearby Stops Function used when user has moved the marker to their desired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597" id="Text Box 35" o:spid="_x0000_s1043" type="#_x0000_t202" style="position:absolute;margin-left:0;margin-top:352.3pt;width:173.85pt;height:5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" fillcolor="white [3201]" stroked="f" strokeweight=".5pt">
                    <v:textbox>
                      <w:txbxContent>
                        <w:p w:rsidR="00334131" w:rsidRDefault="00334131" w:rsidP="00334131">
                          <w:r>
                            <w:rPr>
                              <w:sz w:val="18"/>
                              <w:szCs w:val="18"/>
                            </w:rPr>
                            <w:t>Figure 12: Nearby Stops Function used when user has moved the marker to their desired location.</w:t>
                          </w:r>
                        </w:p>
                      </w:txbxContent>
                    </v:textbox>
                  </v:shape>
                </w:pict>
              </mc:Fallback>
            </mc:AlternateContent>
          </w:r>
          <w:r>
            <w:rPr>
              <w:noProof/>
            </w:rPr>
            <w:drawing>
              <wp:inline distT="0" distB="0" distL="0" distR="0">
                <wp:extent cx="2188174" cy="450479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mark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1531" cy="4532295"/>
                        </a:xfrm>
                        <a:prstGeom prst="rect">
                          <a:avLst/>
                        </a:prstGeom>
                      </pic:spPr>
                    </pic:pic>
                  </a:graphicData>
                </a:graphic>
              </wp:inline>
            </w:drawing>
          </w:r>
        </w:p>
        <w:p w:rsidR="00334131" w:rsidRDefault="00334131" w:rsidP="00334131"/>
        <w:p w:rsidR="00CA2660" w:rsidRDefault="00CA2660" w:rsidP="00CA2660">
          <w:pPr>
            <w:ind w:firstLine="720"/>
          </w:pPr>
        </w:p>
        <w:p w:rsidR="00C965FE" w:rsidRDefault="00C965FE" w:rsidP="00FC7D7F">
          <w:bookmarkStart w:id="10" w:name="_Toc21188295"/>
          <w:r>
            <w:t>Upload to make it live:</w:t>
          </w:r>
          <w:bookmarkEnd w:id="10"/>
        </w:p>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2B34C8" w:rsidRDefault="002B34C8" w:rsidP="0066773B"/>
        <w:p w:rsidR="0011505D" w:rsidRDefault="0011505D" w:rsidP="0066773B"/>
        <w:p w:rsidR="00C965FE" w:rsidRPr="005063B2" w:rsidRDefault="002B34C8" w:rsidP="0066773B">
          <w:r>
            <w:lastRenderedPageBreak/>
            <w:t>Table 1: Summary of all Calls to PTV API</w:t>
          </w:r>
          <w:r w:rsidR="00202526">
            <w:tab/>
            <w:t xml:space="preserve"> </w:t>
          </w:r>
        </w:p>
        <w:tbl>
          <w:tblPr>
            <w:tblStyle w:val="ListTable7Colourful"/>
            <w:tblpPr w:leftFromText="180" w:rightFromText="180" w:vertAnchor="text" w:horzAnchor="margin" w:tblpY="27"/>
            <w:tblW w:w="0" w:type="auto"/>
            <w:tblLook w:val="04A0" w:firstRow="1" w:lastRow="0" w:firstColumn="1" w:lastColumn="0" w:noHBand="0" w:noVBand="1"/>
          </w:tblPr>
          <w:tblGrid>
            <w:gridCol w:w="1401"/>
            <w:gridCol w:w="2143"/>
            <w:gridCol w:w="2693"/>
            <w:gridCol w:w="2789"/>
          </w:tblGrid>
          <w:tr w:rsidR="002B34C8" w:rsidTr="002B34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1" w:type="dxa"/>
              </w:tcPr>
              <w:p w:rsidR="002B34C8" w:rsidRDefault="002B34C8" w:rsidP="0076744D">
                <w:r>
                  <w:t>PTV API Calls</w:t>
                </w:r>
              </w:p>
            </w:tc>
            <w:tc>
              <w:tcPr>
                <w:tcW w:w="2143" w:type="dxa"/>
              </w:tcPr>
              <w:p w:rsidR="002B34C8" w:rsidRDefault="002B34C8" w:rsidP="0076744D">
                <w:pPr>
                  <w:cnfStyle w:val="100000000000" w:firstRow="1" w:lastRow="0" w:firstColumn="0" w:lastColumn="0" w:oddVBand="0" w:evenVBand="0" w:oddHBand="0" w:evenHBand="0" w:firstRowFirstColumn="0" w:firstRowLastColumn="0" w:lastRowFirstColumn="0" w:lastRowLastColumn="0"/>
                </w:pPr>
                <w:r>
                  <w:t>Have</w:t>
                </w:r>
              </w:p>
            </w:tc>
            <w:tc>
              <w:tcPr>
                <w:tcW w:w="2693" w:type="dxa"/>
              </w:tcPr>
              <w:p w:rsidR="002B34C8" w:rsidRDefault="002B34C8" w:rsidP="0076744D">
                <w:pPr>
                  <w:cnfStyle w:val="100000000000" w:firstRow="1" w:lastRow="0" w:firstColumn="0" w:lastColumn="0" w:oddVBand="0" w:evenVBand="0" w:oddHBand="0" w:evenHBand="0" w:firstRowFirstColumn="0" w:firstRowLastColumn="0" w:lastRowFirstColumn="0" w:lastRowLastColumn="0"/>
                </w:pPr>
                <w:r>
                  <w:t>Retrieves</w:t>
                </w:r>
              </w:p>
            </w:tc>
            <w:tc>
              <w:tcPr>
                <w:tcW w:w="2789" w:type="dxa"/>
              </w:tcPr>
              <w:p w:rsidR="002B34C8" w:rsidRDefault="002B34C8" w:rsidP="0076744D">
                <w:pPr>
                  <w:cnfStyle w:val="100000000000" w:firstRow="1" w:lastRow="0" w:firstColumn="0" w:lastColumn="0" w:oddVBand="0" w:evenVBand="0" w:oddHBand="0" w:evenHBand="0" w:firstRowFirstColumn="0" w:firstRowLastColumn="0" w:lastRowFirstColumn="0" w:lastRowLastColumn="0"/>
                </w:pPr>
                <w:r>
                  <w:t>Need</w:t>
                </w:r>
              </w:p>
            </w:tc>
          </w:tr>
          <w:tr w:rsidR="002B34C8" w:rsidTr="002B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Stops (Location)</w:t>
                </w:r>
              </w:p>
            </w:tc>
            <w:tc>
              <w:tcPr>
                <w:tcW w:w="214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User Latitude and Longitude</w:t>
                </w:r>
              </w:p>
            </w:tc>
            <w:tc>
              <w:tcPr>
                <w:tcW w:w="269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List of Nearby Stops</w:t>
                </w:r>
              </w:p>
            </w:tc>
            <w:tc>
              <w:tcPr>
                <w:tcW w:w="2789"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Route ID, Direction ID, Nearest Stop ID (for specified Route), List of Departures, Run ID.</w:t>
                </w:r>
              </w:p>
            </w:tc>
          </w:tr>
          <w:tr w:rsidR="002B34C8" w:rsidTr="002B34C8">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Routes</w:t>
                </w:r>
              </w:p>
            </w:tc>
            <w:tc>
              <w:tcPr>
                <w:tcW w:w="214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User Inputted Route Name</w:t>
                </w:r>
              </w:p>
            </w:tc>
            <w:tc>
              <w:tcPr>
                <w:tcW w:w="269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Route ID</w:t>
                </w:r>
              </w:p>
            </w:tc>
            <w:tc>
              <w:tcPr>
                <w:tcW w:w="2789"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Direction ID, Nearest Stop ID (for specified Route), List of Departures, Run ID.</w:t>
                </w:r>
              </w:p>
            </w:tc>
          </w:tr>
          <w:tr w:rsidR="002B34C8" w:rsidTr="002B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Directions</w:t>
                </w:r>
              </w:p>
            </w:tc>
            <w:tc>
              <w:tcPr>
                <w:tcW w:w="214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Route ID</w:t>
                </w:r>
              </w:p>
            </w:tc>
            <w:tc>
              <w:tcPr>
                <w:tcW w:w="269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Direction ID and Name</w:t>
                </w:r>
              </w:p>
            </w:tc>
            <w:tc>
              <w:tcPr>
                <w:tcW w:w="2789"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Nearest Stop ID (for specified Route), List of Departures, Run ID.</w:t>
                </w:r>
              </w:p>
            </w:tc>
          </w:tr>
          <w:tr w:rsidR="002B34C8" w:rsidTr="002B34C8">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Stops (For Route)</w:t>
                </w:r>
              </w:p>
            </w:tc>
            <w:tc>
              <w:tcPr>
                <w:tcW w:w="214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Route ID, Direction ID</w:t>
                </w:r>
              </w:p>
            </w:tc>
            <w:tc>
              <w:tcPr>
                <w:tcW w:w="269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List of All Stops on Route for a Direction</w:t>
                </w:r>
              </w:p>
            </w:tc>
            <w:tc>
              <w:tcPr>
                <w:tcW w:w="2789"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List of Departures, Run ID.</w:t>
                </w:r>
              </w:p>
            </w:tc>
          </w:tr>
          <w:tr w:rsidR="002B34C8" w:rsidTr="002B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Departures</w:t>
                </w:r>
              </w:p>
            </w:tc>
            <w:tc>
              <w:tcPr>
                <w:tcW w:w="214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Nearest Stop ID (for specified Route) after comparing to List of Nearby Stop ID, Route ID</w:t>
                </w:r>
              </w:p>
            </w:tc>
            <w:tc>
              <w:tcPr>
                <w:tcW w:w="2693"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r>
                  <w:t>List of Departures for a given route, Time of departure, Run ID</w:t>
                </w:r>
              </w:p>
            </w:tc>
            <w:tc>
              <w:tcPr>
                <w:tcW w:w="2789" w:type="dxa"/>
              </w:tcPr>
              <w:p w:rsidR="002B34C8" w:rsidRDefault="002B34C8" w:rsidP="0076744D">
                <w:pPr>
                  <w:cnfStyle w:val="000000100000" w:firstRow="0" w:lastRow="0" w:firstColumn="0" w:lastColumn="0" w:oddVBand="0" w:evenVBand="0" w:oddHBand="1" w:evenHBand="0" w:firstRowFirstColumn="0" w:firstRowLastColumn="0" w:lastRowFirstColumn="0" w:lastRowLastColumn="0"/>
                </w:pPr>
              </w:p>
            </w:tc>
          </w:tr>
          <w:tr w:rsidR="002B34C8" w:rsidTr="002B34C8">
            <w:tc>
              <w:tcPr>
                <w:cnfStyle w:val="001000000000" w:firstRow="0" w:lastRow="0" w:firstColumn="1" w:lastColumn="0" w:oddVBand="0" w:evenVBand="0" w:oddHBand="0" w:evenHBand="0" w:firstRowFirstColumn="0" w:firstRowLastColumn="0" w:lastRowFirstColumn="0" w:lastRowLastColumn="0"/>
                <w:tcW w:w="1401" w:type="dxa"/>
              </w:tcPr>
              <w:p w:rsidR="002B34C8" w:rsidRDefault="002B34C8" w:rsidP="0076744D">
                <w:r>
                  <w:t>Patterns</w:t>
                </w:r>
              </w:p>
            </w:tc>
            <w:tc>
              <w:tcPr>
                <w:tcW w:w="214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Run ID</w:t>
                </w:r>
              </w:p>
            </w:tc>
            <w:tc>
              <w:tcPr>
                <w:tcW w:w="2693"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r>
                  <w:t>All Stops (with locations), Time of departure, direction name (nearby stops function only) for a Run</w:t>
                </w:r>
              </w:p>
            </w:tc>
            <w:tc>
              <w:tcPr>
                <w:tcW w:w="2789" w:type="dxa"/>
              </w:tcPr>
              <w:p w:rsidR="002B34C8" w:rsidRDefault="002B34C8" w:rsidP="0076744D">
                <w:pPr>
                  <w:cnfStyle w:val="000000000000" w:firstRow="0" w:lastRow="0" w:firstColumn="0" w:lastColumn="0" w:oddVBand="0" w:evenVBand="0" w:oddHBand="0" w:evenHBand="0" w:firstRowFirstColumn="0" w:firstRowLastColumn="0" w:lastRowFirstColumn="0" w:lastRowLastColumn="0"/>
                </w:pPr>
              </w:p>
            </w:tc>
          </w:tr>
        </w:tbl>
        <w:p w:rsidR="002B34C8" w:rsidRDefault="002B34C8" w:rsidP="0011505D"/>
        <w:p w:rsidR="005063B2" w:rsidRPr="00C965FE" w:rsidRDefault="00CD23ED" w:rsidP="0039352A">
          <w:pPr>
            <w:pStyle w:val="SectionTitle"/>
            <w:jc w:val="left"/>
            <w:rPr>
              <w:b/>
              <w:bCs/>
              <w:sz w:val="28"/>
              <w:szCs w:val="28"/>
            </w:rPr>
          </w:pPr>
          <w:bookmarkStart w:id="11" w:name="_Toc21188296"/>
          <w:r w:rsidRPr="00C965FE">
            <w:rPr>
              <w:b/>
              <w:bCs/>
              <w:sz w:val="28"/>
              <w:szCs w:val="28"/>
            </w:rPr>
            <w:lastRenderedPageBreak/>
            <w:t>User Guide:</w:t>
          </w:r>
          <w:bookmarkEnd w:id="11"/>
        </w:p>
        <w:p w:rsidR="005063B2" w:rsidRDefault="003C287A" w:rsidP="003C287A">
          <w:pPr>
            <w:pStyle w:val="ListParagraph"/>
            <w:numPr>
              <w:ilvl w:val="0"/>
              <w:numId w:val="12"/>
            </w:numPr>
          </w:pPr>
          <w:r>
            <w:t xml:space="preserve">Accept the permissions on the first </w:t>
          </w:r>
          <w:r w:rsidR="0011505D">
            <w:t>activity. This will allow access</w:t>
          </w:r>
          <w:r>
            <w:t xml:space="preserve"> to the main map </w:t>
          </w:r>
          <w:r w:rsidR="0011505D">
            <w:t>activity</w:t>
          </w:r>
          <w:r>
            <w:t xml:space="preserve"> (see figure 2)</w:t>
          </w:r>
        </w:p>
        <w:p w:rsidR="003C287A" w:rsidRDefault="0011505D" w:rsidP="003C287A">
          <w:pPr>
            <w:pStyle w:val="ListParagraph"/>
            <w:numPr>
              <w:ilvl w:val="0"/>
              <w:numId w:val="12"/>
            </w:numPr>
          </w:pPr>
          <w:r>
            <w:t>A user can</w:t>
          </w:r>
          <w:r w:rsidR="003C287A">
            <w:t xml:space="preserve"> either search for a route or pick a close by stop.</w:t>
          </w:r>
        </w:p>
        <w:p w:rsidR="003C287A" w:rsidRDefault="003C287A" w:rsidP="003C287A">
          <w:pPr>
            <w:pStyle w:val="ListParagraph"/>
            <w:numPr>
              <w:ilvl w:val="0"/>
              <w:numId w:val="12"/>
            </w:numPr>
          </w:pPr>
          <w:r>
            <w:t xml:space="preserve">Once a nearby stop is picked </w:t>
          </w:r>
          <w:r w:rsidR="0011505D">
            <w:t xml:space="preserve">a user </w:t>
          </w:r>
          <w:r>
            <w:t>ha</w:t>
          </w:r>
          <w:r w:rsidR="0011505D">
            <w:t>s</w:t>
          </w:r>
          <w:r>
            <w:t xml:space="preserve"> searched for a desire</w:t>
          </w:r>
          <w:r w:rsidR="0011505D">
            <w:t>d route</w:t>
          </w:r>
          <w:r>
            <w:t>, it will either return with the closest stop (see search) or return</w:t>
          </w:r>
          <w:r w:rsidR="0011505D">
            <w:t xml:space="preserve"> ‘closest stop not found’</w:t>
          </w:r>
          <w:r>
            <w:t xml:space="preserve">. </w:t>
          </w:r>
        </w:p>
        <w:p w:rsidR="003C287A" w:rsidRDefault="003C287A" w:rsidP="003C287A">
          <w:pPr>
            <w:pStyle w:val="ListParagraph"/>
            <w:numPr>
              <w:ilvl w:val="0"/>
              <w:numId w:val="12"/>
            </w:numPr>
          </w:pPr>
          <w:r>
            <w:t xml:space="preserve">If a nearby stop is found (after search) or </w:t>
          </w:r>
          <w:r w:rsidR="0011505D">
            <w:t>a user has selected a</w:t>
          </w:r>
          <w:r>
            <w:t xml:space="preserve"> stop location, a list of departures will </w:t>
          </w:r>
          <w:r w:rsidR="0011505D">
            <w:t>be generated</w:t>
          </w:r>
          <w:r>
            <w:t xml:space="preserve">. If </w:t>
          </w:r>
          <w:r w:rsidR="0011505D">
            <w:t>a user</w:t>
          </w:r>
          <w:r>
            <w:t xml:space="preserve"> want</w:t>
          </w:r>
          <w:r w:rsidR="0011505D">
            <w:t xml:space="preserve">s </w:t>
          </w:r>
          <w:r>
            <w:t xml:space="preserve">to see </w:t>
          </w:r>
          <w:r w:rsidR="0011505D">
            <w:t>get an approximate location</w:t>
          </w:r>
          <w:r>
            <w:t xml:space="preserve"> </w:t>
          </w:r>
          <w:r w:rsidR="0011505D">
            <w:t>on their desired mode of transport</w:t>
          </w:r>
          <w:r>
            <w:t xml:space="preserve"> in real time, press</w:t>
          </w:r>
          <w:r w:rsidR="0011505D">
            <w:t xml:space="preserve"> on a departure and the approximate location of the bus or tram will be shown to the user</w:t>
          </w:r>
          <w:r>
            <w:t xml:space="preserve">. </w:t>
          </w:r>
        </w:p>
        <w:p w:rsidR="003C287A" w:rsidRDefault="003C287A" w:rsidP="003C287A">
          <w:pPr>
            <w:pStyle w:val="ListParagraph"/>
            <w:numPr>
              <w:ilvl w:val="0"/>
              <w:numId w:val="12"/>
            </w:numPr>
          </w:pPr>
          <w:r>
            <w:t xml:space="preserve">If the bus or tram is at the end of the route or there is no information, </w:t>
          </w:r>
          <w:r w:rsidR="0011505D">
            <w:t>the application will display</w:t>
          </w:r>
          <w:r>
            <w:t xml:space="preserve"> the bus or trams point of origin</w:t>
          </w:r>
          <w:r w:rsidR="0011505D">
            <w:t>.</w:t>
          </w:r>
        </w:p>
        <w:p w:rsidR="003C287A" w:rsidRDefault="003C287A" w:rsidP="003C287A">
          <w:pPr>
            <w:pStyle w:val="ListParagraph"/>
            <w:numPr>
              <w:ilvl w:val="0"/>
              <w:numId w:val="12"/>
            </w:numPr>
          </w:pPr>
          <w:r>
            <w:t xml:space="preserve">If </w:t>
          </w:r>
          <w:r w:rsidR="0011505D">
            <w:t xml:space="preserve">a user wants search for </w:t>
          </w:r>
          <w:r>
            <w:t>trams</w:t>
          </w:r>
          <w:r w:rsidR="0011505D">
            <w:t>, open the menu and press on the ‘switch to trams’ menu item.</w:t>
          </w:r>
        </w:p>
        <w:p w:rsidR="003C287A" w:rsidRDefault="003C287A" w:rsidP="003C287A">
          <w:pPr>
            <w:pStyle w:val="ListParagraph"/>
            <w:numPr>
              <w:ilvl w:val="0"/>
              <w:numId w:val="12"/>
            </w:numPr>
          </w:pPr>
          <w:r>
            <w:t xml:space="preserve">If </w:t>
          </w:r>
          <w:r w:rsidR="0011505D">
            <w:t>a user wants</w:t>
          </w:r>
          <w:r>
            <w:t xml:space="preserve"> to see and search more stops,</w:t>
          </w:r>
          <w:r w:rsidR="0011505D">
            <w:t xml:space="preserve"> open the menu and press on the ‘change stops’ icon. This will open a slider.</w:t>
          </w:r>
          <w:r>
            <w:t xml:space="preserve"> </w:t>
          </w:r>
          <w:r w:rsidR="0011505D">
            <w:t>M</w:t>
          </w:r>
          <w:r>
            <w:t xml:space="preserve">ove the slider </w:t>
          </w:r>
          <w:r w:rsidR="0011505D">
            <w:t>to change the total amount of stops shown.</w:t>
          </w:r>
        </w:p>
        <w:p w:rsidR="00CA2660" w:rsidRPr="003C287A" w:rsidRDefault="00CA2660" w:rsidP="003C287A">
          <w:pPr>
            <w:pStyle w:val="ListParagraph"/>
            <w:numPr>
              <w:ilvl w:val="0"/>
              <w:numId w:val="12"/>
            </w:numPr>
          </w:pPr>
          <w:r>
            <w:t xml:space="preserve">If </w:t>
          </w:r>
          <w:r w:rsidR="0011505D">
            <w:t>a user wants</w:t>
          </w:r>
          <w:r>
            <w:t xml:space="preserve"> to search a different area, drag the marker to </w:t>
          </w:r>
          <w:r w:rsidR="0011505D">
            <w:t xml:space="preserve">a </w:t>
          </w:r>
          <w:r>
            <w:t>desired location</w:t>
          </w:r>
          <w:r w:rsidR="0011505D">
            <w:t xml:space="preserve"> and the previous functions will work for that location</w:t>
          </w:r>
          <w:r>
            <w:t>.</w:t>
          </w:r>
        </w:p>
        <w:p w:rsidR="00AB1F4C" w:rsidRDefault="00AB1F4C" w:rsidP="003C287A">
          <w:pPr>
            <w:rPr>
              <w:rFonts w:eastAsiaTheme="minorEastAsia"/>
            </w:rPr>
          </w:pPr>
        </w:p>
        <w:p w:rsidR="00AB1F4C" w:rsidRDefault="00AB1F4C" w:rsidP="003C287A">
          <w:pPr>
            <w:rPr>
              <w:rFonts w:eastAsiaTheme="minorEastAsia"/>
            </w:rPr>
          </w:pPr>
        </w:p>
        <w:p w:rsidR="00E8586B" w:rsidRPr="00AA15E7" w:rsidRDefault="00CE59D0" w:rsidP="00E8586B">
          <w:pPr>
            <w:pStyle w:val="SectionTitle"/>
            <w:jc w:val="left"/>
            <w:rPr>
              <w:b/>
              <w:bCs/>
              <w:sz w:val="28"/>
              <w:szCs w:val="28"/>
              <w:lang w:val="en-GB" w:bidi="en-GB"/>
            </w:rPr>
          </w:pPr>
          <w:bookmarkStart w:id="12" w:name="_Toc21188297"/>
          <w:r w:rsidRPr="00AA15E7">
            <w:rPr>
              <w:b/>
              <w:bCs/>
              <w:sz w:val="28"/>
              <w:szCs w:val="28"/>
              <w:lang w:val="en-GB" w:bidi="en-GB"/>
            </w:rPr>
            <w:lastRenderedPageBreak/>
            <w:t>References</w:t>
          </w:r>
          <w:bookmarkEnd w:id="12"/>
        </w:p>
        <w:p w:rsidR="00997098" w:rsidRPr="00AA15E7" w:rsidRDefault="00997098" w:rsidP="00997098">
          <w:pPr>
            <w:rPr>
              <w:rFonts w:asciiTheme="minorHAnsi" w:hAnsiTheme="minorHAnsi" w:cstheme="minorHAnsi"/>
            </w:rPr>
          </w:pPr>
          <w:r w:rsidRPr="00AA15E7">
            <w:rPr>
              <w:rFonts w:asciiTheme="minorHAnsi" w:hAnsiTheme="minorHAnsi" w:cstheme="minorHAnsi"/>
              <w:color w:val="000000"/>
              <w:shd w:val="clear" w:color="auto" w:fill="FFFFFF"/>
            </w:rPr>
            <w:t xml:space="preserve">[1]"Project </w:t>
          </w:r>
          <w:proofErr w:type="gramStart"/>
          <w:r w:rsidRPr="00AA15E7">
            <w:rPr>
              <w:rFonts w:asciiTheme="minorHAnsi" w:hAnsiTheme="minorHAnsi" w:cstheme="minorHAnsi"/>
              <w:color w:val="000000"/>
              <w:shd w:val="clear" w:color="auto" w:fill="FFFFFF"/>
            </w:rPr>
            <w:t>Configuration  |</w:t>
          </w:r>
          <w:proofErr w:type="gramEnd"/>
          <w:r w:rsidRPr="00AA15E7">
            <w:rPr>
              <w:rFonts w:asciiTheme="minorHAnsi" w:hAnsiTheme="minorHAnsi" w:cstheme="minorHAnsi"/>
              <w:color w:val="000000"/>
              <w:shd w:val="clear" w:color="auto" w:fill="FFFFFF"/>
            </w:rPr>
            <w:t>  Maps SDK for Android  |  Google Developers", </w:t>
          </w:r>
          <w:r w:rsidRPr="00AA15E7">
            <w:rPr>
              <w:rFonts w:asciiTheme="minorHAnsi" w:hAnsiTheme="minorHAnsi" w:cstheme="minorHAnsi"/>
              <w:i/>
              <w:iCs/>
              <w:color w:val="000000"/>
              <w:shd w:val="clear" w:color="auto" w:fill="FFFFFF"/>
            </w:rPr>
            <w:t>Google Developers</w:t>
          </w:r>
          <w:r w:rsidRPr="00AA15E7">
            <w:rPr>
              <w:rFonts w:asciiTheme="minorHAnsi" w:hAnsiTheme="minorHAnsi" w:cstheme="minorHAnsi"/>
              <w:color w:val="000000"/>
              <w:shd w:val="clear" w:color="auto" w:fill="FFFFFF"/>
            </w:rPr>
            <w:t>, 2019. [Online]. Available: https://developers.google.com/maps/documentation/android-sdk/config. [Accessed: 24- Sep- 2019]</w:t>
          </w:r>
        </w:p>
        <w:p w:rsidR="00E8586B" w:rsidRPr="00AA15E7" w:rsidRDefault="00E8586B" w:rsidP="00E8586B">
          <w:pPr>
            <w:rPr>
              <w:rFonts w:asciiTheme="minorHAnsi" w:hAnsiTheme="minorHAnsi" w:cstheme="minorHAnsi"/>
            </w:rPr>
          </w:pPr>
        </w:p>
        <w:p w:rsidR="00AA15E7" w:rsidRPr="00AA15E7" w:rsidRDefault="00AA15E7" w:rsidP="00AA15E7">
          <w:pPr>
            <w:rPr>
              <w:rFonts w:asciiTheme="minorHAnsi" w:hAnsiTheme="minorHAnsi" w:cstheme="minorHAnsi"/>
              <w:color w:val="000000"/>
              <w:shd w:val="clear" w:color="auto" w:fill="FFFFFF"/>
            </w:rPr>
          </w:pPr>
          <w:r w:rsidRPr="00AA15E7">
            <w:rPr>
              <w:rFonts w:asciiTheme="minorHAnsi" w:hAnsiTheme="minorHAnsi" w:cstheme="minorHAnsi"/>
              <w:color w:val="000000"/>
              <w:shd w:val="clear" w:color="auto" w:fill="FFFFFF"/>
            </w:rPr>
            <w:t xml:space="preserve">[2]"Add Firebase to your Android </w:t>
          </w:r>
          <w:proofErr w:type="gramStart"/>
          <w:r w:rsidRPr="00AA15E7">
            <w:rPr>
              <w:rFonts w:asciiTheme="minorHAnsi" w:hAnsiTheme="minorHAnsi" w:cstheme="minorHAnsi"/>
              <w:color w:val="000000"/>
              <w:shd w:val="clear" w:color="auto" w:fill="FFFFFF"/>
            </w:rPr>
            <w:t>project  |</w:t>
          </w:r>
          <w:proofErr w:type="gramEnd"/>
          <w:r w:rsidRPr="00AA15E7">
            <w:rPr>
              <w:rFonts w:asciiTheme="minorHAnsi" w:hAnsiTheme="minorHAnsi" w:cstheme="minorHAnsi"/>
              <w:color w:val="000000"/>
              <w:shd w:val="clear" w:color="auto" w:fill="FFFFFF"/>
            </w:rPr>
            <w:t>  Firebase", </w:t>
          </w:r>
          <w:r w:rsidRPr="00AA15E7">
            <w:rPr>
              <w:rFonts w:asciiTheme="minorHAnsi" w:hAnsiTheme="minorHAnsi" w:cstheme="minorHAnsi"/>
              <w:i/>
              <w:iCs/>
              <w:color w:val="000000"/>
              <w:shd w:val="clear" w:color="auto" w:fill="FFFFFF"/>
            </w:rPr>
            <w:t>Firebase</w:t>
          </w:r>
          <w:r w:rsidRPr="00AA15E7">
            <w:rPr>
              <w:rFonts w:asciiTheme="minorHAnsi" w:hAnsiTheme="minorHAnsi" w:cstheme="minorHAnsi"/>
              <w:color w:val="000000"/>
              <w:shd w:val="clear" w:color="auto" w:fill="FFFFFF"/>
            </w:rPr>
            <w:t>, 2019. [Online]. Available: https://firebase.google.com/docs/android/setup. [Accessed: 24- Sep- 2019]</w:t>
          </w:r>
        </w:p>
        <w:p w:rsidR="00AA15E7" w:rsidRPr="00AA15E7" w:rsidRDefault="00AA15E7" w:rsidP="00AA15E7">
          <w:pPr>
            <w:rPr>
              <w:rFonts w:asciiTheme="minorHAnsi" w:hAnsiTheme="minorHAnsi" w:cstheme="minorHAnsi"/>
            </w:rPr>
          </w:pPr>
        </w:p>
        <w:p w:rsidR="00AA15E7" w:rsidRPr="00AA15E7" w:rsidRDefault="00AA15E7" w:rsidP="00AA15E7">
          <w:pPr>
            <w:rPr>
              <w:rFonts w:asciiTheme="minorHAnsi" w:hAnsiTheme="minorHAnsi" w:cstheme="minorHAnsi"/>
              <w:color w:val="000000"/>
              <w:shd w:val="clear" w:color="auto" w:fill="FFFFFF"/>
            </w:rPr>
          </w:pPr>
          <w:r w:rsidRPr="00AA15E7">
            <w:rPr>
              <w:rFonts w:asciiTheme="minorHAnsi" w:hAnsiTheme="minorHAnsi" w:cstheme="minorHAnsi"/>
              <w:color w:val="000000"/>
              <w:shd w:val="clear" w:color="auto" w:fill="FFFFFF"/>
            </w:rPr>
            <w:t>[3]"PTV Timetable API", </w:t>
          </w:r>
          <w:r w:rsidRPr="00AA15E7">
            <w:rPr>
              <w:rFonts w:asciiTheme="minorHAnsi" w:hAnsiTheme="minorHAnsi" w:cstheme="minorHAnsi"/>
              <w:i/>
              <w:iCs/>
              <w:color w:val="000000"/>
              <w:shd w:val="clear" w:color="auto" w:fill="FFFFFF"/>
            </w:rPr>
            <w:t>Public Transport Victoria</w:t>
          </w:r>
          <w:r w:rsidRPr="00AA15E7">
            <w:rPr>
              <w:rFonts w:asciiTheme="minorHAnsi" w:hAnsiTheme="minorHAnsi" w:cstheme="minorHAnsi"/>
              <w:color w:val="000000"/>
              <w:shd w:val="clear" w:color="auto" w:fill="FFFFFF"/>
            </w:rPr>
            <w:t>, 2019. [Online]. Available: https://www.ptv.vic.gov.au/footer/data-and-reporting/datasets/ptv-timetable-api/. [Accessed: 24- Sep- 2019]</w:t>
          </w:r>
        </w:p>
        <w:p w:rsidR="00AA15E7" w:rsidRPr="00AA15E7" w:rsidRDefault="00AA15E7" w:rsidP="00AA15E7">
          <w:pPr>
            <w:rPr>
              <w:rFonts w:asciiTheme="minorHAnsi" w:hAnsiTheme="minorHAnsi" w:cstheme="minorHAnsi"/>
            </w:rPr>
          </w:pPr>
        </w:p>
        <w:p w:rsidR="00AA15E7" w:rsidRPr="00AA15E7" w:rsidRDefault="00AA15E7" w:rsidP="00AA15E7">
          <w:pPr>
            <w:rPr>
              <w:rFonts w:asciiTheme="minorHAnsi" w:hAnsiTheme="minorHAnsi" w:cstheme="minorHAnsi"/>
              <w:color w:val="000000"/>
              <w:shd w:val="clear" w:color="auto" w:fill="FFFFFF"/>
            </w:rPr>
          </w:pPr>
          <w:r w:rsidRPr="00AA15E7">
            <w:rPr>
              <w:rFonts w:asciiTheme="minorHAnsi" w:hAnsiTheme="minorHAnsi" w:cstheme="minorHAnsi"/>
              <w:color w:val="000000"/>
              <w:shd w:val="clear" w:color="auto" w:fill="FFFFFF"/>
            </w:rPr>
            <w:t>[4]"Swagger UI", </w:t>
          </w:r>
          <w:r w:rsidRPr="00AA15E7">
            <w:rPr>
              <w:rFonts w:asciiTheme="minorHAnsi" w:hAnsiTheme="minorHAnsi" w:cstheme="minorHAnsi"/>
              <w:i/>
              <w:iCs/>
              <w:color w:val="000000"/>
              <w:shd w:val="clear" w:color="auto" w:fill="FFFFFF"/>
            </w:rPr>
            <w:t>Timetableapi.ptv.vic.gov.au</w:t>
          </w:r>
          <w:r w:rsidRPr="00AA15E7">
            <w:rPr>
              <w:rFonts w:asciiTheme="minorHAnsi" w:hAnsiTheme="minorHAnsi" w:cstheme="minorHAnsi"/>
              <w:color w:val="000000"/>
              <w:shd w:val="clear" w:color="auto" w:fill="FFFFFF"/>
            </w:rPr>
            <w:t>, 2019. [Online]. Available: http://timetableapi.ptv.vic.gov.au/swagger/ui/index. [Accessed: 24- Sep- 2019]</w:t>
          </w:r>
        </w:p>
        <w:p w:rsidR="00AA15E7" w:rsidRPr="00AA15E7" w:rsidRDefault="00AA15E7" w:rsidP="00AA15E7">
          <w:pPr>
            <w:rPr>
              <w:rFonts w:asciiTheme="minorHAnsi" w:hAnsiTheme="minorHAnsi" w:cstheme="minorHAnsi"/>
            </w:rPr>
          </w:pPr>
        </w:p>
        <w:p w:rsidR="00AA15E7" w:rsidRPr="00AA15E7" w:rsidRDefault="00AA15E7" w:rsidP="00AA15E7">
          <w:pPr>
            <w:rPr>
              <w:rFonts w:asciiTheme="minorHAnsi" w:hAnsiTheme="minorHAnsi" w:cstheme="minorHAnsi"/>
              <w:color w:val="000000"/>
              <w:shd w:val="clear" w:color="auto" w:fill="FFFFFF"/>
            </w:rPr>
          </w:pPr>
          <w:r w:rsidRPr="00AA15E7">
            <w:rPr>
              <w:rFonts w:asciiTheme="minorHAnsi" w:hAnsiTheme="minorHAnsi" w:cstheme="minorHAnsi"/>
              <w:color w:val="000000"/>
              <w:shd w:val="clear" w:color="auto" w:fill="FFFFFF"/>
            </w:rPr>
            <w:t>[5]"List of Melbourne tram routes", </w:t>
          </w:r>
          <w:r w:rsidRPr="00AA15E7">
            <w:rPr>
              <w:rFonts w:asciiTheme="minorHAnsi" w:hAnsiTheme="minorHAnsi" w:cstheme="minorHAnsi"/>
              <w:i/>
              <w:iCs/>
              <w:color w:val="000000"/>
              <w:shd w:val="clear" w:color="auto" w:fill="FFFFFF"/>
            </w:rPr>
            <w:t>En.wikipedia.org</w:t>
          </w:r>
          <w:r w:rsidRPr="00AA15E7">
            <w:rPr>
              <w:rFonts w:asciiTheme="minorHAnsi" w:hAnsiTheme="minorHAnsi" w:cstheme="minorHAnsi"/>
              <w:color w:val="000000"/>
              <w:shd w:val="clear" w:color="auto" w:fill="FFFFFF"/>
            </w:rPr>
            <w:t>, 2019. [Online]. Available: https://en.wikipedia.org/wiki/List_of_Melbourne_tram_routes. [Accessed: 24- Sep- 2019]</w:t>
          </w:r>
        </w:p>
        <w:p w:rsidR="00AA15E7" w:rsidRPr="00AA15E7" w:rsidRDefault="00AA15E7" w:rsidP="00AA15E7">
          <w:pPr>
            <w:rPr>
              <w:rFonts w:asciiTheme="minorHAnsi" w:hAnsiTheme="minorHAnsi" w:cstheme="minorHAnsi"/>
            </w:rPr>
          </w:pPr>
        </w:p>
        <w:p w:rsidR="00AA15E7" w:rsidRPr="00AA15E7" w:rsidRDefault="00AA15E7" w:rsidP="00AA15E7">
          <w:pPr>
            <w:rPr>
              <w:rFonts w:asciiTheme="minorHAnsi" w:hAnsiTheme="minorHAnsi" w:cstheme="minorHAnsi"/>
              <w:color w:val="000000"/>
              <w:shd w:val="clear" w:color="auto" w:fill="FFFFFF"/>
            </w:rPr>
          </w:pPr>
          <w:r w:rsidRPr="00AA15E7">
            <w:rPr>
              <w:rFonts w:asciiTheme="minorHAnsi" w:hAnsiTheme="minorHAnsi" w:cstheme="minorHAnsi"/>
              <w:color w:val="000000"/>
              <w:shd w:val="clear" w:color="auto" w:fill="FFFFFF"/>
            </w:rPr>
            <w:t>[6]"List of bus routes in Melbourne", </w:t>
          </w:r>
          <w:r w:rsidRPr="00AA15E7">
            <w:rPr>
              <w:rFonts w:asciiTheme="minorHAnsi" w:hAnsiTheme="minorHAnsi" w:cstheme="minorHAnsi"/>
              <w:i/>
              <w:iCs/>
              <w:color w:val="000000"/>
              <w:shd w:val="clear" w:color="auto" w:fill="FFFFFF"/>
            </w:rPr>
            <w:t>En.wikipedia.org</w:t>
          </w:r>
          <w:r w:rsidRPr="00AA15E7">
            <w:rPr>
              <w:rFonts w:asciiTheme="minorHAnsi" w:hAnsiTheme="minorHAnsi" w:cstheme="minorHAnsi"/>
              <w:color w:val="000000"/>
              <w:shd w:val="clear" w:color="auto" w:fill="FFFFFF"/>
            </w:rPr>
            <w:t>, 2019. [Online]. Available: https://en.wikipedia.org/wiki/List_of_bus_routes_in_Melbourne. [Accessed: 24- Sep- 2019]</w:t>
          </w:r>
        </w:p>
        <w:p w:rsidR="00AA15E7" w:rsidRPr="00AA15E7" w:rsidRDefault="00AA15E7" w:rsidP="00AA15E7">
          <w:pPr>
            <w:rPr>
              <w:rFonts w:asciiTheme="minorHAnsi" w:hAnsiTheme="minorHAnsi" w:cstheme="minorHAnsi"/>
            </w:rPr>
          </w:pPr>
        </w:p>
        <w:p w:rsidR="00AA15E7" w:rsidRPr="00AA15E7" w:rsidRDefault="00AA15E7" w:rsidP="00AA15E7">
          <w:pPr>
            <w:rPr>
              <w:rFonts w:asciiTheme="minorHAnsi" w:hAnsiTheme="minorHAnsi" w:cstheme="minorHAnsi"/>
            </w:rPr>
          </w:pPr>
          <w:r w:rsidRPr="00AA15E7">
            <w:rPr>
              <w:rFonts w:asciiTheme="minorHAnsi" w:hAnsiTheme="minorHAnsi" w:cstheme="minorHAnsi"/>
              <w:color w:val="000000"/>
              <w:shd w:val="clear" w:color="auto" w:fill="FFFFFF"/>
            </w:rPr>
            <w:t xml:space="preserve">[7]"Publish your </w:t>
          </w:r>
          <w:proofErr w:type="gramStart"/>
          <w:r w:rsidRPr="00AA15E7">
            <w:rPr>
              <w:rFonts w:asciiTheme="minorHAnsi" w:hAnsiTheme="minorHAnsi" w:cstheme="minorHAnsi"/>
              <w:color w:val="000000"/>
              <w:shd w:val="clear" w:color="auto" w:fill="FFFFFF"/>
            </w:rPr>
            <w:t>app  |</w:t>
          </w:r>
          <w:proofErr w:type="gramEnd"/>
          <w:r w:rsidRPr="00AA15E7">
            <w:rPr>
              <w:rFonts w:asciiTheme="minorHAnsi" w:hAnsiTheme="minorHAnsi" w:cstheme="minorHAnsi"/>
              <w:color w:val="000000"/>
              <w:shd w:val="clear" w:color="auto" w:fill="FFFFFF"/>
            </w:rPr>
            <w:t> Android Developers", </w:t>
          </w:r>
          <w:r w:rsidRPr="00AA15E7">
            <w:rPr>
              <w:rFonts w:asciiTheme="minorHAnsi" w:hAnsiTheme="minorHAnsi" w:cstheme="minorHAnsi"/>
              <w:i/>
              <w:iCs/>
              <w:color w:val="000000"/>
              <w:shd w:val="clear" w:color="auto" w:fill="FFFFFF"/>
            </w:rPr>
            <w:t>Android Developers</w:t>
          </w:r>
          <w:r w:rsidRPr="00AA15E7">
            <w:rPr>
              <w:rFonts w:asciiTheme="minorHAnsi" w:hAnsiTheme="minorHAnsi" w:cstheme="minorHAnsi"/>
              <w:color w:val="000000"/>
              <w:shd w:val="clear" w:color="auto" w:fill="FFFFFF"/>
            </w:rPr>
            <w:t>, 2019. [Online]. Available: https://developer.android.com/studio/publish. [Accessed: 24- Sep- 2019]</w:t>
          </w:r>
        </w:p>
        <w:p w:rsidR="00202526" w:rsidRDefault="00202526" w:rsidP="00E8586B"/>
        <w:p w:rsidR="00E8586B" w:rsidRDefault="00E8586B" w:rsidP="00E8586B"/>
        <w:p w:rsidR="00E8586B" w:rsidRPr="00E8586B" w:rsidRDefault="00E8586B" w:rsidP="00E8586B">
          <w:pPr>
            <w:rPr>
              <w:lang w:val="en-GB" w:bidi="en-GB"/>
            </w:rPr>
          </w:pPr>
        </w:p>
      </w:sdtContent>
    </w:sdt>
    <w:sectPr w:rsidR="00E8586B" w:rsidRPr="00E8586B" w:rsidSect="00E05C77">
      <w:headerReference w:type="default" r:id="rId28"/>
      <w:headerReference w:type="first" r:id="rId29"/>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C80" w:rsidRDefault="00237C80">
      <w:r>
        <w:separator/>
      </w:r>
    </w:p>
  </w:endnote>
  <w:endnote w:type="continuationSeparator" w:id="0">
    <w:p w:rsidR="00237C80" w:rsidRDefault="00237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C80" w:rsidRDefault="00237C80">
      <w:r>
        <w:separator/>
      </w:r>
    </w:p>
  </w:footnote>
  <w:footnote w:type="continuationSeparator" w:id="0">
    <w:p w:rsidR="00237C80" w:rsidRDefault="00237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352A" w:rsidRDefault="0039352A">
    <w:pPr>
      <w:pStyle w:val="Header"/>
    </w:pPr>
    <w:sdt>
      <w:sdtPr>
        <w:rPr>
          <w:rStyle w:val="Strong"/>
        </w:rPr>
        <w:alias w:val="Running head"/>
        <w:tag w:val=""/>
        <w:id w:val="1072628492"/>
        <w:placeholder>
          <w:docPart w:val="CFA7F09647825F41B206ACD324A6434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Bustracker</w:t>
        </w:r>
      </w:sdtContent>
    </w:sdt>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9</w:t>
    </w:r>
    <w:r>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352A" w:rsidRDefault="0039352A">
    <w:pPr>
      <w:pStyle w:val="Header"/>
      <w:rPr>
        <w:rStyle w:val="Strong"/>
      </w:rPr>
    </w:pPr>
    <w:r>
      <w:rPr>
        <w:lang w:val="en-GB" w:bidi="en-GB"/>
      </w:rPr>
      <w:t>Cloud Computing Assignment 2</w:t>
    </w:r>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1</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525C31"/>
    <w:multiLevelType w:val="hybridMultilevel"/>
    <w:tmpl w:val="0C8A7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6D1DE5"/>
    <w:multiLevelType w:val="hybridMultilevel"/>
    <w:tmpl w:val="0972C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4C"/>
    <w:rsid w:val="000F06C3"/>
    <w:rsid w:val="0011505D"/>
    <w:rsid w:val="001663C1"/>
    <w:rsid w:val="00202526"/>
    <w:rsid w:val="0022077D"/>
    <w:rsid w:val="00234564"/>
    <w:rsid w:val="00237C80"/>
    <w:rsid w:val="0029759B"/>
    <w:rsid w:val="002B34C8"/>
    <w:rsid w:val="00334131"/>
    <w:rsid w:val="00354246"/>
    <w:rsid w:val="0039352A"/>
    <w:rsid w:val="003C287A"/>
    <w:rsid w:val="004377E7"/>
    <w:rsid w:val="004F39E1"/>
    <w:rsid w:val="00503124"/>
    <w:rsid w:val="005063B2"/>
    <w:rsid w:val="00510388"/>
    <w:rsid w:val="0052333E"/>
    <w:rsid w:val="00553642"/>
    <w:rsid w:val="005675CD"/>
    <w:rsid w:val="005A529B"/>
    <w:rsid w:val="005F7318"/>
    <w:rsid w:val="0066773B"/>
    <w:rsid w:val="006A2560"/>
    <w:rsid w:val="006C26CF"/>
    <w:rsid w:val="00707864"/>
    <w:rsid w:val="007332D7"/>
    <w:rsid w:val="007D3788"/>
    <w:rsid w:val="008C1C75"/>
    <w:rsid w:val="00997098"/>
    <w:rsid w:val="009E6DFE"/>
    <w:rsid w:val="009F10A2"/>
    <w:rsid w:val="00A34FE8"/>
    <w:rsid w:val="00A71851"/>
    <w:rsid w:val="00AA15E7"/>
    <w:rsid w:val="00AB1F4C"/>
    <w:rsid w:val="00AE2B6B"/>
    <w:rsid w:val="00B04614"/>
    <w:rsid w:val="00BF067E"/>
    <w:rsid w:val="00C343FA"/>
    <w:rsid w:val="00C7115D"/>
    <w:rsid w:val="00C965FE"/>
    <w:rsid w:val="00CA2660"/>
    <w:rsid w:val="00CD23ED"/>
    <w:rsid w:val="00CE59D0"/>
    <w:rsid w:val="00D205F8"/>
    <w:rsid w:val="00D23406"/>
    <w:rsid w:val="00E050E4"/>
    <w:rsid w:val="00E05C77"/>
    <w:rsid w:val="00E129D9"/>
    <w:rsid w:val="00E8586B"/>
    <w:rsid w:val="00F61495"/>
    <w:rsid w:val="00F94B33"/>
    <w:rsid w:val="00FC7D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64D60"/>
  <w15:chartTrackingRefBased/>
  <w15:docId w15:val="{A0FE562B-5E27-F048-BC0F-F0C00F70E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709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4"/>
    <w:qFormat/>
    <w:pPr>
      <w:keepNext/>
      <w:keepLines/>
      <w:spacing w:line="480" w:lineRule="auto"/>
      <w:jc w:val="center"/>
      <w:outlineLvl w:val="0"/>
    </w:pPr>
    <w:rPr>
      <w:rFonts w:asciiTheme="majorHAnsi" w:eastAsiaTheme="majorEastAsia" w:hAnsiTheme="majorHAnsi" w:cstheme="majorBidi"/>
      <w:b/>
      <w:bCs/>
      <w:kern w:val="24"/>
      <w:lang w:val="en-US" w:eastAsia="ja-JP"/>
    </w:rPr>
  </w:style>
  <w:style w:type="paragraph" w:styleId="Heading2">
    <w:name w:val="heading 2"/>
    <w:basedOn w:val="Normal"/>
    <w:next w:val="Normal"/>
    <w:link w:val="Heading2Char"/>
    <w:uiPriority w:val="4"/>
    <w:unhideWhenUsed/>
    <w:qFormat/>
    <w:pPr>
      <w:keepNext/>
      <w:keepLines/>
      <w:spacing w:line="480" w:lineRule="auto"/>
      <w:outlineLvl w:val="1"/>
    </w:pPr>
    <w:rPr>
      <w:rFonts w:asciiTheme="majorHAnsi" w:eastAsiaTheme="majorEastAsia" w:hAnsiTheme="majorHAnsi" w:cstheme="majorBidi"/>
      <w:b/>
      <w:bCs/>
      <w:kern w:val="24"/>
      <w:lang w:val="en-US" w:eastAsia="ja-JP"/>
    </w:rPr>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kern w:val="24"/>
      <w:lang w:val="en-US"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kern w:val="24"/>
      <w:lang w:val="en-US"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kern w:val="24"/>
      <w:sz w:val="21"/>
      <w:szCs w:val="21"/>
      <w:lang w:val="en-US"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kern w:val="24"/>
      <w:sz w:val="21"/>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kern w:val="24"/>
      <w:lang w:val="en-US"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val="en-US"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line="480" w:lineRule="auto"/>
      <w:contextualSpacing/>
      <w:jc w:val="center"/>
    </w:pPr>
    <w:rPr>
      <w:rFonts w:asciiTheme="majorHAnsi" w:eastAsiaTheme="majorEastAsia" w:hAnsiTheme="majorHAnsi" w:cstheme="majorBidi"/>
      <w:kern w:val="24"/>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kern w:val="24"/>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val="en-US"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kern w:val="24"/>
      <w:lang w:val="en-US"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val="en-US"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val="en-US"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kern w:val="24"/>
      <w:sz w:val="16"/>
      <w:szCs w:val="16"/>
      <w:lang w:val="en-US"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val="en-US"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val="en-US"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kern w:val="24"/>
      <w:sz w:val="16"/>
      <w:szCs w:val="16"/>
      <w:lang w:val="en-US"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rFonts w:asciiTheme="minorHAnsi" w:eastAsiaTheme="minorEastAsia" w:hAnsiTheme="minorHAnsi" w:cstheme="minorBidi"/>
      <w:i/>
      <w:iCs/>
      <w:color w:val="000000" w:themeColor="text2"/>
      <w:kern w:val="24"/>
      <w:sz w:val="18"/>
      <w:szCs w:val="18"/>
      <w:lang w:val="en-US"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val="en-US"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kern w:val="24"/>
      <w:sz w:val="20"/>
      <w:szCs w:val="20"/>
      <w:lang w:val="en-US"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val="en-US"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kern w:val="24"/>
      <w:sz w:val="16"/>
      <w:szCs w:val="16"/>
      <w:lang w:val="en-US"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val="en-US"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kern w:val="24"/>
      <w:sz w:val="20"/>
      <w:szCs w:val="20"/>
      <w:lang w:val="en-US"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val="en-US"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val="en-US" w:eastAsia="ja-JP"/>
    </w:rPr>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kern w:val="24"/>
      <w:lang w:val="en-US"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val="en-US"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eastAsiaTheme="minorEastAsia" w:hAnsi="Consolas" w:cs="Consolas"/>
      <w:kern w:val="24"/>
      <w:sz w:val="20"/>
      <w:szCs w:val="20"/>
      <w:lang w:val="en-US" w:eastAsia="ja-JP"/>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val="en-US"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val="en-US"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val="en-US"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val="en-US"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val="en-US"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val="en-US"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val="en-US"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val="en-US"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val="en-US"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val="en-US"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kern w:val="24"/>
      <w:lang w:val="en-US"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val="en-US"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val="en-US"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val="en-US"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val="en-US"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val="en-US"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val="en-US"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val="en-US"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val="en-US"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val="en-US"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val="en-US"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val="en-US"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val="en-US"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val="en-US"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val="en-US"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val="en-US"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val="en-US"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val="en-US"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val="en-US"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val="en-US"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val="en-US"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val="en-US"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val="en-US"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val="en-US"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val="en-US"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val="en-US"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kern w:val="24"/>
      <w:sz w:val="21"/>
      <w:szCs w:val="21"/>
      <w:lang w:val="en-US"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val="en-US"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val="en-US"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val="en-US"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spacing w:line="480" w:lineRule="auto"/>
      <w:jc w:val="center"/>
    </w:pPr>
    <w:rPr>
      <w:rFonts w:asciiTheme="minorHAnsi" w:eastAsiaTheme="minorEastAsia" w:hAnsiTheme="minorHAnsi" w:cstheme="minorBidi"/>
      <w:kern w:val="24"/>
      <w:lang w:val="en-US"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val="en-US"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val="en-US"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val="en-US" w:eastAsia="ja-JP"/>
    </w:rPr>
  </w:style>
  <w:style w:type="paragraph" w:styleId="TOC4">
    <w:name w:val="toc 4"/>
    <w:basedOn w:val="Normal"/>
    <w:next w:val="Normal"/>
    <w:autoRedefine/>
    <w:uiPriority w:val="39"/>
    <w:semiHidden/>
    <w:unhideWhenUsed/>
    <w:pPr>
      <w:spacing w:after="100" w:line="480" w:lineRule="auto"/>
      <w:ind w:left="720"/>
    </w:pPr>
    <w:rPr>
      <w:rFonts w:asciiTheme="minorHAnsi" w:eastAsiaTheme="minorEastAsia" w:hAnsiTheme="minorHAnsi" w:cstheme="minorBidi"/>
      <w:kern w:val="24"/>
      <w:lang w:val="en-US" w:eastAsia="ja-JP"/>
    </w:rPr>
  </w:style>
  <w:style w:type="paragraph" w:styleId="TOC5">
    <w:name w:val="toc 5"/>
    <w:basedOn w:val="Normal"/>
    <w:next w:val="Normal"/>
    <w:autoRedefine/>
    <w:uiPriority w:val="39"/>
    <w:semiHidden/>
    <w:unhideWhenUsed/>
    <w:pPr>
      <w:spacing w:after="100" w:line="480" w:lineRule="auto"/>
      <w:ind w:left="960"/>
    </w:pPr>
    <w:rPr>
      <w:rFonts w:asciiTheme="minorHAnsi" w:eastAsiaTheme="minorEastAsia" w:hAnsiTheme="minorHAnsi" w:cstheme="minorBidi"/>
      <w:kern w:val="24"/>
      <w:lang w:val="en-US" w:eastAsia="ja-JP"/>
    </w:rPr>
  </w:style>
  <w:style w:type="paragraph" w:styleId="TOC6">
    <w:name w:val="toc 6"/>
    <w:basedOn w:val="Normal"/>
    <w:next w:val="Normal"/>
    <w:autoRedefine/>
    <w:uiPriority w:val="39"/>
    <w:semiHidden/>
    <w:unhideWhenUsed/>
    <w:pPr>
      <w:spacing w:after="100" w:line="480" w:lineRule="auto"/>
      <w:ind w:left="1200"/>
    </w:pPr>
    <w:rPr>
      <w:rFonts w:asciiTheme="minorHAnsi" w:eastAsiaTheme="minorEastAsia" w:hAnsiTheme="minorHAnsi" w:cstheme="minorBidi"/>
      <w:kern w:val="24"/>
      <w:lang w:val="en-US" w:eastAsia="ja-JP"/>
    </w:rPr>
  </w:style>
  <w:style w:type="paragraph" w:styleId="TOC7">
    <w:name w:val="toc 7"/>
    <w:basedOn w:val="Normal"/>
    <w:next w:val="Normal"/>
    <w:autoRedefine/>
    <w:uiPriority w:val="39"/>
    <w:semiHidden/>
    <w:unhideWhenUsed/>
    <w:pPr>
      <w:spacing w:after="100" w:line="480" w:lineRule="auto"/>
      <w:ind w:left="1440"/>
    </w:pPr>
    <w:rPr>
      <w:rFonts w:asciiTheme="minorHAnsi" w:eastAsiaTheme="minorEastAsia" w:hAnsiTheme="minorHAnsi" w:cstheme="minorBidi"/>
      <w:kern w:val="24"/>
      <w:lang w:val="en-US" w:eastAsia="ja-JP"/>
    </w:rPr>
  </w:style>
  <w:style w:type="paragraph" w:styleId="TOC8">
    <w:name w:val="toc 8"/>
    <w:basedOn w:val="Normal"/>
    <w:next w:val="Normal"/>
    <w:autoRedefine/>
    <w:uiPriority w:val="39"/>
    <w:semiHidden/>
    <w:unhideWhenUsed/>
    <w:pPr>
      <w:spacing w:after="100" w:line="480" w:lineRule="auto"/>
      <w:ind w:left="1680"/>
    </w:pPr>
    <w:rPr>
      <w:rFonts w:asciiTheme="minorHAnsi" w:eastAsiaTheme="minorEastAsia" w:hAnsiTheme="minorHAnsi" w:cstheme="minorBidi"/>
      <w:kern w:val="24"/>
      <w:lang w:val="en-US" w:eastAsia="ja-JP"/>
    </w:rPr>
  </w:style>
  <w:style w:type="paragraph" w:styleId="TOC9">
    <w:name w:val="toc 9"/>
    <w:basedOn w:val="Normal"/>
    <w:next w:val="Normal"/>
    <w:autoRedefine/>
    <w:uiPriority w:val="39"/>
    <w:semiHidden/>
    <w:unhideWhenUsed/>
    <w:pPr>
      <w:spacing w:after="100" w:line="480" w:lineRule="auto"/>
      <w:ind w:left="1920"/>
    </w:pPr>
    <w:rPr>
      <w:rFonts w:asciiTheme="minorHAnsi" w:eastAsiaTheme="minorEastAsia" w:hAnsiTheme="minorHAnsi" w:cstheme="minorBidi"/>
      <w:kern w:val="24"/>
      <w:lang w:val="en-US"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kern w:val="24"/>
      <w:lang w:val="en-US" w:eastAsia="ja-JP"/>
    </w:r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line="480" w:lineRule="auto"/>
      <w:ind w:firstLine="720"/>
    </w:pPr>
    <w:rPr>
      <w:rFonts w:asciiTheme="minorHAnsi" w:eastAsiaTheme="minorEastAsia" w:hAnsiTheme="minorHAnsi" w:cstheme="minorBidi"/>
      <w:kern w:val="24"/>
      <w:lang w:val="en-US" w:eastAsia="ja-JP"/>
    </w:rPr>
  </w:style>
  <w:style w:type="paragraph" w:styleId="TOC2">
    <w:name w:val="toc 2"/>
    <w:basedOn w:val="Normal"/>
    <w:next w:val="Normal"/>
    <w:autoRedefine/>
    <w:uiPriority w:val="39"/>
    <w:unhideWhenUsed/>
    <w:pPr>
      <w:spacing w:after="100" w:line="480" w:lineRule="auto"/>
      <w:ind w:left="240" w:firstLine="720"/>
    </w:pPr>
    <w:rPr>
      <w:rFonts w:asciiTheme="minorHAnsi" w:eastAsiaTheme="minorEastAsia" w:hAnsiTheme="minorHAnsi" w:cstheme="minorBidi"/>
      <w:kern w:val="24"/>
      <w:lang w:val="en-US" w:eastAsia="ja-JP"/>
    </w:rPr>
  </w:style>
  <w:style w:type="paragraph" w:styleId="TOC3">
    <w:name w:val="toc 3"/>
    <w:basedOn w:val="Normal"/>
    <w:next w:val="Normal"/>
    <w:autoRedefine/>
    <w:uiPriority w:val="39"/>
    <w:unhideWhenUsed/>
    <w:pPr>
      <w:spacing w:after="100" w:line="480" w:lineRule="auto"/>
      <w:ind w:left="480" w:firstLine="720"/>
    </w:pPr>
    <w:rPr>
      <w:rFonts w:asciiTheme="minorHAnsi" w:eastAsiaTheme="minorEastAsia" w:hAnsiTheme="minorHAnsi" w:cstheme="minorBidi"/>
      <w:kern w:val="24"/>
      <w:lang w:val="en-US" w:eastAsia="ja-JP"/>
    </w:rPr>
  </w:style>
  <w:style w:type="character" w:styleId="Hyperlink">
    <w:name w:val="Hyperlink"/>
    <w:basedOn w:val="DefaultParagraphFont"/>
    <w:uiPriority w:val="99"/>
    <w:unhideWhenUsed/>
    <w:rPr>
      <w:color w:val="5F5F5F" w:themeColor="hyperlink"/>
      <w:u w:val="single"/>
    </w:rPr>
  </w:style>
  <w:style w:type="character" w:styleId="CommentReference">
    <w:name w:val="annotation reference"/>
    <w:basedOn w:val="DefaultParagraphFont"/>
    <w:uiPriority w:val="99"/>
    <w:semiHidden/>
    <w:unhideWhenUsed/>
    <w:rsid w:val="005063B2"/>
    <w:rPr>
      <w:sz w:val="16"/>
      <w:szCs w:val="16"/>
    </w:rPr>
  </w:style>
  <w:style w:type="character" w:styleId="FollowedHyperlink">
    <w:name w:val="FollowedHyperlink"/>
    <w:basedOn w:val="DefaultParagraphFont"/>
    <w:uiPriority w:val="99"/>
    <w:semiHidden/>
    <w:unhideWhenUsed/>
    <w:rsid w:val="00E8586B"/>
    <w:rPr>
      <w:color w:val="919191" w:themeColor="followedHyperlink"/>
      <w:u w:val="single"/>
    </w:rPr>
  </w:style>
  <w:style w:type="table" w:styleId="TableSubtle1">
    <w:name w:val="Table Subtle 1"/>
    <w:basedOn w:val="TableNormal"/>
    <w:uiPriority w:val="99"/>
    <w:rsid w:val="002B34C8"/>
    <w:pPr>
      <w:spacing w:line="240" w:lineRule="auto"/>
      <w:ind w:firstLine="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2B34C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urfulAccent1">
    <w:name w:val="Grid Table 6 Colorful Accent 1"/>
    <w:basedOn w:val="TableNormal"/>
    <w:uiPriority w:val="51"/>
    <w:rsid w:val="002B34C8"/>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urfulAccent3">
    <w:name w:val="Grid Table 6 Colorful Accent 3"/>
    <w:basedOn w:val="TableNormal"/>
    <w:uiPriority w:val="51"/>
    <w:rsid w:val="002B34C8"/>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7ColourfulAccent2">
    <w:name w:val="Grid Table 7 Colorful Accent 2"/>
    <w:basedOn w:val="TableNormal"/>
    <w:uiPriority w:val="52"/>
    <w:rsid w:val="002B34C8"/>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urfulAccent3">
    <w:name w:val="Grid Table 7 Colorful Accent 3"/>
    <w:basedOn w:val="TableNormal"/>
    <w:uiPriority w:val="52"/>
    <w:rsid w:val="002B34C8"/>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ListTable5Dark-Accent6">
    <w:name w:val="List Table 5 Dark Accent 6"/>
    <w:basedOn w:val="TableNormal"/>
    <w:uiPriority w:val="50"/>
    <w:rsid w:val="002B34C8"/>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B34C8"/>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urful">
    <w:name w:val="List Table 7 Colorful"/>
    <w:basedOn w:val="TableNormal"/>
    <w:uiPriority w:val="52"/>
    <w:rsid w:val="002B34C8"/>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184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834303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434724">
      <w:bodyDiv w:val="1"/>
      <w:marLeft w:val="0"/>
      <w:marRight w:val="0"/>
      <w:marTop w:val="0"/>
      <w:marBottom w:val="0"/>
      <w:divBdr>
        <w:top w:val="none" w:sz="0" w:space="0" w:color="auto"/>
        <w:left w:val="none" w:sz="0" w:space="0" w:color="auto"/>
        <w:bottom w:val="none" w:sz="0" w:space="0" w:color="auto"/>
        <w:right w:val="none" w:sz="0" w:space="0" w:color="auto"/>
      </w:divBdr>
    </w:div>
    <w:div w:id="3968218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22929462">
      <w:bodyDiv w:val="1"/>
      <w:marLeft w:val="0"/>
      <w:marRight w:val="0"/>
      <w:marTop w:val="0"/>
      <w:marBottom w:val="0"/>
      <w:divBdr>
        <w:top w:val="none" w:sz="0" w:space="0" w:color="auto"/>
        <w:left w:val="none" w:sz="0" w:space="0" w:color="auto"/>
        <w:bottom w:val="none" w:sz="0" w:space="0" w:color="auto"/>
        <w:right w:val="none" w:sz="0" w:space="0" w:color="auto"/>
      </w:divBdr>
    </w:div>
    <w:div w:id="64103422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348179">
      <w:bodyDiv w:val="1"/>
      <w:marLeft w:val="0"/>
      <w:marRight w:val="0"/>
      <w:marTop w:val="0"/>
      <w:marBottom w:val="0"/>
      <w:divBdr>
        <w:top w:val="none" w:sz="0" w:space="0" w:color="auto"/>
        <w:left w:val="none" w:sz="0" w:space="0" w:color="auto"/>
        <w:bottom w:val="none" w:sz="0" w:space="0" w:color="auto"/>
        <w:right w:val="none" w:sz="0" w:space="0" w:color="auto"/>
      </w:divBdr>
    </w:div>
    <w:div w:id="776633253">
      <w:bodyDiv w:val="1"/>
      <w:marLeft w:val="0"/>
      <w:marRight w:val="0"/>
      <w:marTop w:val="0"/>
      <w:marBottom w:val="0"/>
      <w:divBdr>
        <w:top w:val="none" w:sz="0" w:space="0" w:color="auto"/>
        <w:left w:val="none" w:sz="0" w:space="0" w:color="auto"/>
        <w:bottom w:val="none" w:sz="0" w:space="0" w:color="auto"/>
        <w:right w:val="none" w:sz="0" w:space="0" w:color="auto"/>
      </w:divBdr>
    </w:div>
    <w:div w:id="7900564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673445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27440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eansmac/Library/Containers/com.microsoft.Word/Data/Library/Application%20Support/Microsoft/Office/16.0/DTS/en-GB%7bF98E796B-0041-FB4E-8944-667F673A5AC2%7d/%7bDC2C8E93-558B-9443-9D35-8C8FAA466D21%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EA85F7F382F84586B68234CC9EC586"/>
        <w:category>
          <w:name w:val="General"/>
          <w:gallery w:val="placeholder"/>
        </w:category>
        <w:types>
          <w:type w:val="bbPlcHdr"/>
        </w:types>
        <w:behaviors>
          <w:behavior w:val="content"/>
        </w:behaviors>
        <w:guid w:val="{7C87FFE0-FEB0-3C43-AA50-263B38A1E688}"/>
      </w:docPartPr>
      <w:docPartBody>
        <w:p w:rsidR="00000000" w:rsidRDefault="00B07318">
          <w:pPr>
            <w:pStyle w:val="A0EA85F7F382F84586B68234CC9EC586"/>
          </w:pPr>
          <w:r>
            <w:rPr>
              <w:lang w:val="en-GB" w:bidi="en-GB"/>
            </w:rPr>
            <w:t>[Title here, up to 12 words, on one to two lines]</w:t>
          </w:r>
        </w:p>
      </w:docPartBody>
    </w:docPart>
    <w:docPart>
      <w:docPartPr>
        <w:name w:val="CFA7F09647825F41B206ACD324A6434C"/>
        <w:category>
          <w:name w:val="General"/>
          <w:gallery w:val="placeholder"/>
        </w:category>
        <w:types>
          <w:type w:val="bbPlcHdr"/>
        </w:types>
        <w:behaviors>
          <w:behavior w:val="content"/>
        </w:behaviors>
        <w:guid w:val="{D1E36F12-9C38-9B42-83FB-63CA590A9C36}"/>
      </w:docPartPr>
      <w:docPartBody>
        <w:p w:rsidR="00000000" w:rsidRDefault="00B07318">
          <w:pPr>
            <w:pStyle w:val="CFA7F09647825F41B206ACD324A6434C"/>
          </w:pPr>
          <w:r>
            <w:rPr>
              <w:lang w:val="en-GB" w:bidi="en-GB"/>
            </w:rPr>
            <w:t>[Place all tables for your paper in a table</w:t>
          </w:r>
          <w:r>
            <w:rPr>
              <w:lang w:val="en-GB" w:bidi="en-GB"/>
            </w:rPr>
            <w:t xml:space="preserve">s section, following the references (and, if applicable, the footnotes).  Start a new page for each table, include a table number and table title for each, as shown on this page.  </w:t>
          </w:r>
          <w:r>
            <w:rPr>
              <w:lang w:val="en-GB" w:bidi="en-GB"/>
            </w:rPr>
            <w:t>All explanatory text appears in a table note that follows the table, such as</w:t>
          </w:r>
          <w:r>
            <w:rPr>
              <w:lang w:val="en-GB" w:bidi="en-GB"/>
            </w:rPr>
            <w:t xml:space="preserve"> this one.  Use the Table/Figure style to get the spacing between table and note.  Tables in APA format can use single or 1.5-line spacing.  Include a heading for every row and col</w:t>
          </w:r>
          <w:r>
            <w:rPr>
              <w:lang w:val="en-GB" w:bidi="en-GB"/>
            </w:rPr>
            <w:t>umn, even if the content seems obvious.  To insert a table, on the Insert ta</w:t>
          </w:r>
          <w:r>
            <w:rPr>
              <w:lang w:val="en-GB" w:bidi="en-GB"/>
            </w:rPr>
            <w:t>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318"/>
    <w:rsid w:val="00B073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EA85F7F382F84586B68234CC9EC586">
    <w:name w:val="A0EA85F7F382F84586B68234CC9EC586"/>
  </w:style>
  <w:style w:type="paragraph" w:customStyle="1" w:styleId="46F2B2D570902B4D954A52ECF4AB8D1E">
    <w:name w:val="46F2B2D570902B4D954A52ECF4AB8D1E"/>
  </w:style>
  <w:style w:type="paragraph" w:customStyle="1" w:styleId="F21B0B3C35CB4743A16729DBAE77C500">
    <w:name w:val="F21B0B3C35CB4743A16729DBAE77C500"/>
  </w:style>
  <w:style w:type="paragraph" w:customStyle="1" w:styleId="DFBEF7148497454680009CEEFB2EF07D">
    <w:name w:val="DFBEF7148497454680009CEEFB2EF07D"/>
  </w:style>
  <w:style w:type="character" w:styleId="Emphasis">
    <w:name w:val="Emphasis"/>
    <w:basedOn w:val="DefaultParagraphFont"/>
    <w:uiPriority w:val="20"/>
    <w:unhideWhenUsed/>
    <w:qFormat/>
    <w:rPr>
      <w:i/>
      <w:iCs/>
    </w:rPr>
  </w:style>
  <w:style w:type="paragraph" w:customStyle="1" w:styleId="4EBDB200EE615547866EDAECDB052414">
    <w:name w:val="4EBDB200EE615547866EDAECDB052414"/>
  </w:style>
  <w:style w:type="paragraph" w:customStyle="1" w:styleId="4BF3C424BBA2E848ABDECB855AD50910">
    <w:name w:val="4BF3C424BBA2E848ABDECB855AD50910"/>
  </w:style>
  <w:style w:type="paragraph" w:customStyle="1" w:styleId="DD7B4832862B044BBDF061FB734ABE56">
    <w:name w:val="DD7B4832862B044BBDF061FB734ABE56"/>
  </w:style>
  <w:style w:type="paragraph" w:customStyle="1" w:styleId="3746CFA270E9E8409110586505C23989">
    <w:name w:val="3746CFA270E9E8409110586505C23989"/>
  </w:style>
  <w:style w:type="paragraph" w:customStyle="1" w:styleId="5456A2DC2C9AF4409875643D58438C66">
    <w:name w:val="5456A2DC2C9AF4409875643D58438C66"/>
  </w:style>
  <w:style w:type="paragraph" w:customStyle="1" w:styleId="5A00C43E30D7984EBA2260023A468C84">
    <w:name w:val="5A00C43E30D7984EBA2260023A468C84"/>
  </w:style>
  <w:style w:type="paragraph" w:customStyle="1" w:styleId="3C09021F0613274DAC347EDF40EA8BCA">
    <w:name w:val="3C09021F0613274DAC347EDF40EA8BCA"/>
  </w:style>
  <w:style w:type="paragraph" w:customStyle="1" w:styleId="1AC20FD3CA60B64791184E1037D0544A">
    <w:name w:val="1AC20FD3CA60B64791184E1037D0544A"/>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paragraph" w:customStyle="1" w:styleId="A9EC239A12BBBD4F80F3D2E7ACD7E4FE">
    <w:name w:val="A9EC239A12BBBD4F80F3D2E7ACD7E4FE"/>
  </w:style>
  <w:style w:type="paragraph" w:customStyle="1" w:styleId="F2936FCB270C9542A5C41846678644CF">
    <w:name w:val="F2936FCB270C9542A5C41846678644CF"/>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paragraph" w:customStyle="1" w:styleId="7EA9E98FBB47F642943927E15E314770">
    <w:name w:val="7EA9E98FBB47F642943927E15E314770"/>
  </w:style>
  <w:style w:type="paragraph" w:customStyle="1" w:styleId="B236582C1B6B5341A4CDF782C3B4E45B">
    <w:name w:val="B236582C1B6B5341A4CDF782C3B4E45B"/>
  </w:style>
  <w:style w:type="paragraph" w:customStyle="1" w:styleId="5AA1570DABC1964FBE92D96AA061D93C">
    <w:name w:val="5AA1570DABC1964FBE92D96AA061D93C"/>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customStyle="1" w:styleId="5700975A098F424684B526BE37ECA938">
    <w:name w:val="5700975A098F424684B526BE37ECA938"/>
  </w:style>
  <w:style w:type="paragraph" w:customStyle="1" w:styleId="2C165150C4E0B74E98A09C8CAF56B248">
    <w:name w:val="2C165150C4E0B74E98A09C8CAF56B248"/>
  </w:style>
  <w:style w:type="paragraph" w:customStyle="1" w:styleId="BCC106B13822E74698B0C30546882697">
    <w:name w:val="BCC106B13822E74698B0C30546882697"/>
  </w:style>
  <w:style w:type="paragraph" w:styleId="Bibliography">
    <w:name w:val="Bibliography"/>
    <w:basedOn w:val="Normal"/>
    <w:next w:val="Normal"/>
    <w:uiPriority w:val="37"/>
    <w:semiHidden/>
    <w:unhideWhenUsed/>
  </w:style>
  <w:style w:type="paragraph" w:customStyle="1" w:styleId="53DE2D9653E6E241854CC210F4A49080">
    <w:name w:val="53DE2D9653E6E241854CC210F4A49080"/>
  </w:style>
  <w:style w:type="paragraph" w:customStyle="1" w:styleId="A7A7DBAE3D044E42B3A0F20A504641AA">
    <w:name w:val="A7A7DBAE3D044E42B3A0F20A504641AA"/>
  </w:style>
  <w:style w:type="paragraph" w:customStyle="1" w:styleId="092A6AAF43B7A94BAAB226D6A56F98BA">
    <w:name w:val="092A6AAF43B7A94BAAB226D6A56F98BA"/>
  </w:style>
  <w:style w:type="paragraph" w:customStyle="1" w:styleId="CFA7F09647825F41B206ACD324A6434C">
    <w:name w:val="CFA7F09647825F41B206ACD324A6434C"/>
  </w:style>
  <w:style w:type="paragraph" w:customStyle="1" w:styleId="56614E7FAD5D42478835AEF44350A1FC">
    <w:name w:val="56614E7FAD5D42478835AEF44350A1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Bustracker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1E55F-3884-4D43-A75A-B5D23E4B4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TotalTime>
  <Pages>14</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Cloud Computing Assignment 2: BusTracker
User Guide</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Assignment 2: BusTracker
User Guide</dc:title>
  <dc:subject/>
  <dc:creator>Sean Smyth</dc:creator>
  <cp:keywords/>
  <dc:description/>
  <cp:lastModifiedBy>Sean Smyth</cp:lastModifiedBy>
  <cp:revision>3</cp:revision>
  <cp:lastPrinted>2019-10-17T02:15:00Z</cp:lastPrinted>
  <dcterms:created xsi:type="dcterms:W3CDTF">2019-10-17T02:15:00Z</dcterms:created>
  <dcterms:modified xsi:type="dcterms:W3CDTF">2019-10-18T01:40:00Z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